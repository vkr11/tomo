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75310385" w:rsidR="0090075F" w:rsidRPr="00335A92" w:rsidRDefault="0090075F" w:rsidP="0090075F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Product</w:t>
      </w:r>
      <w:r w:rsidR="008C3318">
        <w:rPr>
          <w:rFonts w:ascii="Arial" w:hAnsi="Arial" w:cs="Arial"/>
          <w:b/>
        </w:rPr>
        <w:t xml:space="preserve"> Manager</w:t>
      </w:r>
      <w:bookmarkStart w:id="0" w:name="_GoBack"/>
      <w:bookmarkEnd w:id="0"/>
      <w:r w:rsidRPr="00335A92">
        <w:rPr>
          <w:rFonts w:ascii="Arial" w:hAnsi="Arial" w:cs="Arial"/>
          <w:b/>
        </w:rPr>
        <w:t xml:space="preserve">, Infinera </w:t>
      </w:r>
      <w:r w:rsidRPr="00335A92">
        <w:rPr>
          <w:rFonts w:ascii="Arial" w:hAnsi="Arial" w:cs="Arial"/>
          <w:sz w:val="22"/>
        </w:rPr>
        <w:t>(prev. Product engineering; Marketing; Strategy)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2009 -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713A86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8A13A7">
        <w:rPr>
          <w:rFonts w:ascii="Arial" w:hAnsi="Arial" w:cs="Arial"/>
          <w:b/>
        </w:rPr>
        <w:t>Praxis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90075F">
        <w:rPr>
          <w:rFonts w:ascii="Arial" w:hAnsi="Arial" w:cs="Arial"/>
          <w:b/>
        </w:rPr>
        <w:t>2018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>Software As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7563BED0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1B71DA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A788D1" w14:textId="77777777" w:rsidR="001B71DA" w:rsidRDefault="001B71DA">
      <w:pPr>
        <w:spacing w:after="0"/>
      </w:pPr>
      <w:r>
        <w:separator/>
      </w:r>
    </w:p>
  </w:endnote>
  <w:endnote w:type="continuationSeparator" w:id="0">
    <w:p w14:paraId="3C82D326" w14:textId="77777777" w:rsidR="001B71DA" w:rsidRDefault="001B71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82067" w14:textId="77777777" w:rsidR="001B71DA" w:rsidRDefault="001B71DA">
      <w:pPr>
        <w:spacing w:after="0"/>
      </w:pPr>
      <w:r>
        <w:separator/>
      </w:r>
    </w:p>
  </w:footnote>
  <w:footnote w:type="continuationSeparator" w:id="0">
    <w:p w14:paraId="761062CF" w14:textId="77777777" w:rsidR="001B71DA" w:rsidRDefault="001B71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B71DA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E3537"/>
    <w:rsid w:val="008011B4"/>
    <w:rsid w:val="008134B7"/>
    <w:rsid w:val="00815C54"/>
    <w:rsid w:val="00834E58"/>
    <w:rsid w:val="00866156"/>
    <w:rsid w:val="00866D71"/>
    <w:rsid w:val="00876103"/>
    <w:rsid w:val="008916B6"/>
    <w:rsid w:val="008A077C"/>
    <w:rsid w:val="008A13A7"/>
    <w:rsid w:val="008C1141"/>
    <w:rsid w:val="008C3318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F1242"/>
    <w:rsid w:val="00E73830"/>
    <w:rsid w:val="00E84697"/>
    <w:rsid w:val="00EB3721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1243</TotalTime>
  <Pages>2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195</cp:revision>
  <cp:lastPrinted>2018-08-20T18:05:00Z</cp:lastPrinted>
  <dcterms:created xsi:type="dcterms:W3CDTF">2018-08-16T22:53:00Z</dcterms:created>
  <dcterms:modified xsi:type="dcterms:W3CDTF">2019-02-01T12:25:00Z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