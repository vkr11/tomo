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1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582"/>
        <w:gridCol w:w="5582"/>
      </w:tblGrid>
      <w:tr w:rsidR="00D7603C" w:rsidRPr="00335A92" w14:paraId="6F1C8132" w14:textId="77777777" w:rsidTr="00E764BB">
        <w:trPr>
          <w:trHeight w:val="895"/>
        </w:trPr>
        <w:tc>
          <w:tcPr>
            <w:tcW w:w="5582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582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47BEA898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73958050" w:rsidR="007462E3" w:rsidRPr="00334B87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7F2DB66E" w:rsidR="0090075F" w:rsidRPr="00335A92" w:rsidRDefault="002C7055" w:rsidP="0090075F">
      <w:pPr>
        <w:pStyle w:val="Heading3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Sr. </w:t>
      </w:r>
      <w:r w:rsidR="0090075F" w:rsidRPr="00335A92">
        <w:rPr>
          <w:rFonts w:ascii="Arial" w:hAnsi="Arial" w:cs="Arial"/>
          <w:b/>
        </w:rPr>
        <w:t>Product</w:t>
      </w:r>
      <w:r>
        <w:rPr>
          <w:rFonts w:ascii="Arial" w:hAnsi="Arial" w:cs="Arial"/>
          <w:b/>
        </w:rPr>
        <w:t xml:space="preserve"> Manager</w:t>
      </w:r>
      <w:r w:rsidR="0090075F" w:rsidRPr="00335A92">
        <w:rPr>
          <w:rFonts w:ascii="Arial" w:hAnsi="Arial" w:cs="Arial"/>
          <w:b/>
        </w:rPr>
        <w:t xml:space="preserve">, Infinera </w:t>
      </w:r>
      <w:r w:rsidR="0090075F" w:rsidRPr="00335A92">
        <w:rPr>
          <w:rFonts w:ascii="Arial" w:hAnsi="Arial" w:cs="Arial"/>
          <w:sz w:val="22"/>
        </w:rPr>
        <w:t>(prev. engineering;</w:t>
      </w:r>
      <w:r w:rsidR="0004047B">
        <w:rPr>
          <w:rFonts w:ascii="Arial" w:hAnsi="Arial" w:cs="Arial"/>
          <w:sz w:val="22"/>
        </w:rPr>
        <w:t xml:space="preserve"> Competitive </w:t>
      </w:r>
      <w:r w:rsidR="0090075F" w:rsidRPr="00335A92">
        <w:rPr>
          <w:rFonts w:ascii="Arial" w:hAnsi="Arial" w:cs="Arial"/>
          <w:sz w:val="22"/>
        </w:rPr>
        <w:t>Strategy)</w:t>
      </w:r>
      <w:r w:rsidR="0090075F" w:rsidRPr="00335A92">
        <w:rPr>
          <w:rFonts w:ascii="Arial" w:hAnsi="Arial" w:cs="Arial"/>
          <w:b/>
        </w:rPr>
        <w:tab/>
      </w:r>
      <w:r w:rsidR="0090075F" w:rsidRPr="00335A92">
        <w:rPr>
          <w:rFonts w:ascii="Arial" w:hAnsi="Arial" w:cs="Arial"/>
          <w:b/>
        </w:rPr>
        <w:tab/>
      </w:r>
      <w:r w:rsidR="00F9263F">
        <w:rPr>
          <w:rFonts w:ascii="Arial" w:hAnsi="Arial" w:cs="Arial"/>
          <w:b/>
        </w:rPr>
        <w:t>2013</w:t>
      </w:r>
      <w:r w:rsidR="0090075F" w:rsidRPr="00335A92">
        <w:rPr>
          <w:rFonts w:ascii="Arial" w:hAnsi="Arial" w:cs="Arial"/>
          <w:b/>
        </w:rPr>
        <w:t xml:space="preserve">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38B6038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Engineering, Sales &amp; Marketing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0598015" w14:textId="6695691C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</w:t>
      </w:r>
      <w:proofErr w:type="gramStart"/>
      <w:r w:rsidRPr="00335A92">
        <w:rPr>
          <w:rFonts w:ascii="Arial" w:hAnsi="Arial" w:cs="Arial"/>
        </w:rPr>
        <w:t>a</w:t>
      </w:r>
      <w:proofErr w:type="gramEnd"/>
      <w:r w:rsidRPr="00335A92">
        <w:rPr>
          <w:rFonts w:ascii="Arial" w:hAnsi="Arial" w:cs="Arial"/>
        </w:rPr>
        <w:t xml:space="preserve"> </w:t>
      </w:r>
      <w:r w:rsidR="0004047B">
        <w:rPr>
          <w:rFonts w:ascii="Arial" w:hAnsi="Arial" w:cs="Arial"/>
        </w:rPr>
        <w:t xml:space="preserve">AI driven </w:t>
      </w:r>
      <w:r w:rsidRPr="00335A92">
        <w:rPr>
          <w:rFonts w:ascii="Arial" w:hAnsi="Arial" w:cs="Arial"/>
        </w:rPr>
        <w:t xml:space="preserve">Cognitive Network – A self-driving, self-healing network; Led 50+ cross-functional teams to execute coordinated project goals 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04E244B6" w:rsidR="0090075F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7772B216" w14:textId="193F6A19" w:rsidR="0004047B" w:rsidRPr="00335A92" w:rsidRDefault="0004047B" w:rsidP="0090075F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Spent two years doing Competitive Intelligence &amp; Product strategy. Responsible to for analyzing various competitive landscape, discovering new markets/products to enter, build </w:t>
      </w:r>
      <w:bookmarkStart w:id="0" w:name="_GoBack"/>
      <w:bookmarkEnd w:id="0"/>
      <w:r>
        <w:rPr>
          <w:rFonts w:ascii="Arial" w:hAnsi="Arial" w:cs="Arial"/>
        </w:rPr>
        <w:t>vs buy decision, involved in two major acquisitions</w:t>
      </w:r>
    </w:p>
    <w:p w14:paraId="09B34F2C" w14:textId="77777777" w:rsidR="0090075F" w:rsidRPr="00335A92" w:rsidRDefault="0090075F" w:rsidP="0090075F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$10M+ revenue</w:t>
      </w:r>
    </w:p>
    <w:p w14:paraId="3C11810D" w14:textId="77777777" w:rsidR="0090075F" w:rsidRDefault="0090075F" w:rsidP="007C605B">
      <w:pPr>
        <w:pStyle w:val="Heading3"/>
        <w:rPr>
          <w:rFonts w:ascii="Arial" w:hAnsi="Arial" w:cs="Arial"/>
          <w:b/>
        </w:rPr>
      </w:pPr>
    </w:p>
    <w:p w14:paraId="37EA62B4" w14:textId="61126415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</w:t>
      </w:r>
      <w:r w:rsidR="001A2AA4">
        <w:rPr>
          <w:rFonts w:ascii="Arial" w:hAnsi="Arial" w:cs="Arial"/>
          <w:b/>
        </w:rPr>
        <w:t xml:space="preserve">- </w:t>
      </w:r>
      <w:r w:rsidRPr="00335A92">
        <w:rPr>
          <w:rFonts w:ascii="Arial" w:hAnsi="Arial" w:cs="Arial"/>
          <w:b/>
        </w:rPr>
        <w:t>Head Of Product</w:t>
      </w:r>
      <w:r w:rsidR="001A2AA4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r w:rsidR="00A722BE">
        <w:rPr>
          <w:rFonts w:ascii="Arial" w:hAnsi="Arial" w:cs="Arial"/>
          <w:b/>
        </w:rPr>
        <w:t>LawGro</w:t>
      </w:r>
      <w:r w:rsidR="001A2AA4">
        <w:rPr>
          <w:rFonts w:ascii="Arial" w:hAnsi="Arial" w:cs="Arial"/>
          <w:b/>
        </w:rPr>
        <w:t xml:space="preserve"> 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</w:t>
      </w:r>
      <w:r w:rsidR="007D0F54">
        <w:rPr>
          <w:rFonts w:ascii="Arial" w:hAnsi="Arial" w:cs="Arial"/>
          <w:b/>
        </w:rPr>
        <w:t>6</w:t>
      </w:r>
      <w:r w:rsidRPr="00335A92">
        <w:rPr>
          <w:rFonts w:ascii="Arial" w:hAnsi="Arial" w:cs="Arial"/>
          <w:b/>
        </w:rPr>
        <w:t xml:space="preserve"> - </w:t>
      </w:r>
      <w:r w:rsidR="00D62F26">
        <w:rPr>
          <w:rFonts w:ascii="Arial" w:hAnsi="Arial" w:cs="Arial"/>
          <w:b/>
        </w:rPr>
        <w:t>2019</w:t>
      </w:r>
    </w:p>
    <w:p w14:paraId="35D97314" w14:textId="4518BD4E" w:rsidR="00952CC9" w:rsidRPr="00335A92" w:rsidRDefault="00DA756B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Startup building </w:t>
      </w:r>
      <w:r w:rsidR="00432612">
        <w:rPr>
          <w:rFonts w:ascii="Arial" w:hAnsi="Arial" w:cs="Arial"/>
        </w:rPr>
        <w:t xml:space="preserve">Software </w:t>
      </w:r>
      <w:proofErr w:type="gramStart"/>
      <w:r w:rsidR="00432612">
        <w:rPr>
          <w:rFonts w:ascii="Arial" w:hAnsi="Arial" w:cs="Arial"/>
        </w:rPr>
        <w:t>As</w:t>
      </w:r>
      <w:proofErr w:type="gramEnd"/>
      <w:r w:rsidR="00432612">
        <w:rPr>
          <w:rFonts w:ascii="Arial" w:hAnsi="Arial" w:cs="Arial"/>
        </w:rPr>
        <w:t xml:space="preserve"> A Service (</w:t>
      </w:r>
      <w:r w:rsidR="00FB6361" w:rsidRPr="00335A92">
        <w:rPr>
          <w:rFonts w:ascii="Arial" w:hAnsi="Arial" w:cs="Arial"/>
        </w:rPr>
        <w:t>SAAS</w:t>
      </w:r>
      <w:r w:rsidR="00432612">
        <w:rPr>
          <w:rFonts w:ascii="Arial" w:hAnsi="Arial" w:cs="Arial"/>
        </w:rPr>
        <w:t>)</w:t>
      </w:r>
      <w:r w:rsidR="00FB6361" w:rsidRPr="00335A92">
        <w:rPr>
          <w:rFonts w:ascii="Arial" w:hAnsi="Arial" w:cs="Arial"/>
        </w:rPr>
        <w:t xml:space="preserve">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>, lead</w:t>
      </w:r>
      <w:r w:rsidR="00E90212">
        <w:rPr>
          <w:rFonts w:ascii="Arial" w:hAnsi="Arial" w:cs="Arial"/>
        </w:rPr>
        <w:t xml:space="preserve"> </w:t>
      </w:r>
      <w:r w:rsidR="00066305" w:rsidRPr="00335A92">
        <w:rPr>
          <w:rFonts w:ascii="Arial" w:hAnsi="Arial" w:cs="Arial"/>
        </w:rPr>
        <w:t>gen</w:t>
      </w:r>
      <w:r w:rsidR="00E90212">
        <w:rPr>
          <w:rFonts w:ascii="Arial" w:hAnsi="Arial" w:cs="Arial"/>
        </w:rPr>
        <w:t>eration</w:t>
      </w:r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7D80CCD5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>ndroid</w:t>
      </w:r>
      <w:r w:rsidR="00517BB4">
        <w:rPr>
          <w:rFonts w:ascii="Arial" w:hAnsi="Arial" w:cs="Arial"/>
        </w:rPr>
        <w:t xml:space="preserve">, </w:t>
      </w:r>
      <w:r w:rsidR="00025B9B">
        <w:rPr>
          <w:rFonts w:ascii="Arial" w:hAnsi="Arial" w:cs="Arial"/>
        </w:rPr>
        <w:t>created</w:t>
      </w:r>
      <w:r w:rsidR="00517BB4">
        <w:rPr>
          <w:rFonts w:ascii="Arial" w:hAnsi="Arial" w:cs="Arial"/>
        </w:rPr>
        <w:t xml:space="preserve"> user stories</w:t>
      </w:r>
      <w:r w:rsidR="00025B9B">
        <w:rPr>
          <w:rFonts w:ascii="Arial" w:hAnsi="Arial" w:cs="Arial"/>
        </w:rPr>
        <w:t>,</w:t>
      </w:r>
      <w:r w:rsidR="00517BB4">
        <w:rPr>
          <w:rFonts w:ascii="Arial" w:hAnsi="Arial" w:cs="Arial"/>
        </w:rPr>
        <w:t xml:space="preserve"> wireframes</w:t>
      </w:r>
      <w:r w:rsidR="00025B9B">
        <w:rPr>
          <w:rFonts w:ascii="Arial" w:hAnsi="Arial" w:cs="Arial"/>
        </w:rPr>
        <w:t>, roadmaps &amp; GTM plan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48C8EE54" w:rsidR="00063E8E" w:rsidRDefault="00834E58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Technical a</w:t>
      </w:r>
      <w:r w:rsidR="00D6343C" w:rsidRPr="00335A92">
        <w:rPr>
          <w:rFonts w:ascii="Arial" w:hAnsi="Arial" w:cs="Arial"/>
        </w:rPr>
        <w:t>rchitect</w:t>
      </w:r>
      <w:r>
        <w:rPr>
          <w:rFonts w:ascii="Arial" w:hAnsi="Arial" w:cs="Arial"/>
        </w:rPr>
        <w:t>ure</w:t>
      </w:r>
      <w:r w:rsidR="00D6343C" w:rsidRPr="00335A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1A25FA79" w:rsidR="00866D71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 xml:space="preserve">lead </w:t>
      </w:r>
      <w:r w:rsidR="00992873">
        <w:rPr>
          <w:rFonts w:ascii="Arial" w:hAnsi="Arial" w:cs="Arial"/>
        </w:rPr>
        <w:t>&amp;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E90212">
        <w:rPr>
          <w:rFonts w:ascii="Arial" w:hAnsi="Arial" w:cs="Arial"/>
        </w:rPr>
        <w:t xml:space="preserve">algorithm </w:t>
      </w:r>
      <w:r w:rsidR="00C139AC">
        <w:rPr>
          <w:rFonts w:ascii="Arial" w:hAnsi="Arial" w:cs="Arial"/>
        </w:rPr>
        <w:t>to increase satisfaction on both ends</w:t>
      </w:r>
    </w:p>
    <w:p w14:paraId="0E9C234F" w14:textId="4DCABF09" w:rsidR="00173CCB" w:rsidRDefault="00173CCB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a chatbot for customers to provide automated response to the leads and schedule appointment</w:t>
      </w:r>
    </w:p>
    <w:p w14:paraId="7A8ACFA6" w14:textId="19FCBE80" w:rsidR="00A43071" w:rsidRPr="00335A92" w:rsidRDefault="001D6133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Conducted</w:t>
      </w:r>
      <w:r w:rsidR="00A43071" w:rsidRPr="00A43071">
        <w:rPr>
          <w:rFonts w:ascii="Arial" w:hAnsi="Arial" w:cs="Arial"/>
        </w:rPr>
        <w:t xml:space="preserve"> usability studies, research and market analysis into product requirements to enhance user satisfaction</w:t>
      </w:r>
    </w:p>
    <w:p w14:paraId="43D1A74E" w14:textId="41482BE2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  <w:r w:rsidR="00E00A99">
        <w:rPr>
          <w:rFonts w:ascii="Arial" w:hAnsi="Arial" w:cs="Arial"/>
        </w:rPr>
        <w:t>. Customer were located across the globe and required special consideration based on location and language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18B7D02D" w14:textId="62575748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2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3</w:t>
      </w:r>
    </w:p>
    <w:p w14:paraId="5EBA080A" w14:textId="6FF4CCF4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lastRenderedPageBreak/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D13275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AD74E8" w14:textId="77777777" w:rsidR="00D13275" w:rsidRDefault="00D13275">
      <w:pPr>
        <w:spacing w:after="0"/>
      </w:pPr>
      <w:r>
        <w:separator/>
      </w:r>
    </w:p>
  </w:endnote>
  <w:endnote w:type="continuationSeparator" w:id="0">
    <w:p w14:paraId="171662EA" w14:textId="77777777" w:rsidR="00D13275" w:rsidRDefault="00D13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B37080" w14:textId="77777777" w:rsidR="00D13275" w:rsidRDefault="00D13275">
      <w:pPr>
        <w:spacing w:after="0"/>
      </w:pPr>
      <w:r>
        <w:separator/>
      </w:r>
    </w:p>
  </w:footnote>
  <w:footnote w:type="continuationSeparator" w:id="0">
    <w:p w14:paraId="1E75E32C" w14:textId="77777777" w:rsidR="00D13275" w:rsidRDefault="00D132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25B9B"/>
    <w:rsid w:val="00032DCE"/>
    <w:rsid w:val="0003765A"/>
    <w:rsid w:val="0004047B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C314E"/>
    <w:rsid w:val="002C7055"/>
    <w:rsid w:val="002D3A8B"/>
    <w:rsid w:val="002D47E4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17BB4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429F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D0F54"/>
    <w:rsid w:val="007E3537"/>
    <w:rsid w:val="008011B4"/>
    <w:rsid w:val="00804B8E"/>
    <w:rsid w:val="008134B7"/>
    <w:rsid w:val="00815C54"/>
    <w:rsid w:val="008339EC"/>
    <w:rsid w:val="00834E58"/>
    <w:rsid w:val="00866156"/>
    <w:rsid w:val="00866D71"/>
    <w:rsid w:val="00876103"/>
    <w:rsid w:val="008916B6"/>
    <w:rsid w:val="008A077C"/>
    <w:rsid w:val="008A13A7"/>
    <w:rsid w:val="008C1141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92873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722B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121C"/>
    <w:rsid w:val="00B44B1E"/>
    <w:rsid w:val="00B63849"/>
    <w:rsid w:val="00B639DC"/>
    <w:rsid w:val="00B769EE"/>
    <w:rsid w:val="00BB18AC"/>
    <w:rsid w:val="00BF2FEF"/>
    <w:rsid w:val="00C10EEA"/>
    <w:rsid w:val="00C139AC"/>
    <w:rsid w:val="00C25575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F260D"/>
    <w:rsid w:val="00D03270"/>
    <w:rsid w:val="00D13275"/>
    <w:rsid w:val="00D33143"/>
    <w:rsid w:val="00D36C2D"/>
    <w:rsid w:val="00D5282F"/>
    <w:rsid w:val="00D52EB6"/>
    <w:rsid w:val="00D56207"/>
    <w:rsid w:val="00D62F26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7A95"/>
    <w:rsid w:val="00E764BB"/>
    <w:rsid w:val="00E90212"/>
    <w:rsid w:val="00E9470B"/>
    <w:rsid w:val="00EA2B92"/>
    <w:rsid w:val="00EA35AC"/>
    <w:rsid w:val="00EC0D95"/>
    <w:rsid w:val="00F00796"/>
    <w:rsid w:val="00F21BDB"/>
    <w:rsid w:val="00F23716"/>
    <w:rsid w:val="00F543A6"/>
    <w:rsid w:val="00F5457E"/>
    <w:rsid w:val="00F563C3"/>
    <w:rsid w:val="00F83B6F"/>
    <w:rsid w:val="00F9263F"/>
    <w:rsid w:val="00FA1389"/>
    <w:rsid w:val="00FA3FF7"/>
    <w:rsid w:val="00FB0683"/>
    <w:rsid w:val="00FB0E3A"/>
    <w:rsid w:val="00FB30B8"/>
    <w:rsid w:val="00FB6361"/>
    <w:rsid w:val="00FC1122"/>
    <w:rsid w:val="00FC7798"/>
    <w:rsid w:val="00FD2A8A"/>
    <w:rsid w:val="00FD3C22"/>
    <w:rsid w:val="00FE2116"/>
    <w:rsid w:val="00FE3E63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1E3357"/>
    <w:rsid w:val="003417EC"/>
    <w:rsid w:val="00343C1E"/>
    <w:rsid w:val="004618AB"/>
    <w:rsid w:val="004F36E2"/>
    <w:rsid w:val="005D5E5B"/>
    <w:rsid w:val="005F52B6"/>
    <w:rsid w:val="006A338E"/>
    <w:rsid w:val="00734EBD"/>
    <w:rsid w:val="007B49FA"/>
    <w:rsid w:val="007E15B5"/>
    <w:rsid w:val="008F647F"/>
    <w:rsid w:val="009D4C1F"/>
    <w:rsid w:val="00BD3A0C"/>
    <w:rsid w:val="00C807C8"/>
    <w:rsid w:val="00D4351E"/>
    <w:rsid w:val="00DC5708"/>
    <w:rsid w:val="00DD4C69"/>
    <w:rsid w:val="00DF1242"/>
    <w:rsid w:val="00E73830"/>
    <w:rsid w:val="00E84697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1261</TotalTime>
  <Pages>2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205</cp:revision>
  <cp:lastPrinted>2018-08-20T18:05:00Z</cp:lastPrinted>
  <dcterms:created xsi:type="dcterms:W3CDTF">2018-08-16T22:53:00Z</dcterms:created>
  <dcterms:modified xsi:type="dcterms:W3CDTF">2019-03-22T19:04:00Z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