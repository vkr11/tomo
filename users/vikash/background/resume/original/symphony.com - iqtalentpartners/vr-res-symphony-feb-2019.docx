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582"/>
        <w:gridCol w:w="5582"/>
      </w:tblGrid>
      <w:tr w:rsidR="00D7603C" w:rsidRPr="00335A92" w14:paraId="6F1C8132" w14:textId="77777777" w:rsidTr="00E764BB">
        <w:trPr>
          <w:trHeight w:val="895"/>
        </w:trPr>
        <w:tc>
          <w:tcPr>
            <w:tcW w:w="5582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582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  <w:bookmarkStart w:id="0" w:name="_GoBack"/>
        <w:bookmarkEnd w:id="0"/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139DC236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 Marketing; 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61126415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</w:t>
      </w:r>
      <w:r w:rsidR="007D0F54">
        <w:rPr>
          <w:rFonts w:ascii="Arial" w:hAnsi="Arial" w:cs="Arial"/>
          <w:b/>
        </w:rPr>
        <w:t>6</w:t>
      </w:r>
      <w:r w:rsidRPr="00335A92">
        <w:rPr>
          <w:rFonts w:ascii="Arial" w:hAnsi="Arial" w:cs="Arial"/>
          <w:b/>
        </w:rPr>
        <w:t xml:space="preserve"> - </w:t>
      </w:r>
      <w:r w:rsidR="00D62F26">
        <w:rPr>
          <w:rFonts w:ascii="Arial" w:hAnsi="Arial" w:cs="Arial"/>
          <w:b/>
        </w:rPr>
        <w:t>2019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E9470B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6C5F3F" w14:textId="77777777" w:rsidR="00E9470B" w:rsidRDefault="00E9470B">
      <w:pPr>
        <w:spacing w:after="0"/>
      </w:pPr>
      <w:r>
        <w:separator/>
      </w:r>
    </w:p>
  </w:endnote>
  <w:endnote w:type="continuationSeparator" w:id="0">
    <w:p w14:paraId="261CDDC2" w14:textId="77777777" w:rsidR="00E9470B" w:rsidRDefault="00E947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84FF83" w14:textId="77777777" w:rsidR="00E9470B" w:rsidRDefault="00E9470B">
      <w:pPr>
        <w:spacing w:after="0"/>
      </w:pPr>
      <w:r>
        <w:separator/>
      </w:r>
    </w:p>
  </w:footnote>
  <w:footnote w:type="continuationSeparator" w:id="0">
    <w:p w14:paraId="3ED5CAE9" w14:textId="77777777" w:rsidR="00E9470B" w:rsidRDefault="00E947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764BB"/>
    <w:rsid w:val="00E90212"/>
    <w:rsid w:val="00E9470B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618AB"/>
    <w:rsid w:val="004F36E2"/>
    <w:rsid w:val="005D5E5B"/>
    <w:rsid w:val="005F52B6"/>
    <w:rsid w:val="006A338E"/>
    <w:rsid w:val="00734EBD"/>
    <w:rsid w:val="007B49FA"/>
    <w:rsid w:val="007E15B5"/>
    <w:rsid w:val="008F647F"/>
    <w:rsid w:val="009D4C1F"/>
    <w:rsid w:val="00BD3A0C"/>
    <w:rsid w:val="00C807C8"/>
    <w:rsid w:val="00D4351E"/>
    <w:rsid w:val="00DD4C69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1258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204</cp:revision>
  <cp:lastPrinted>2018-08-20T18:05:00Z</cp:lastPrinted>
  <dcterms:created xsi:type="dcterms:W3CDTF">2018-08-16T22:53:00Z</dcterms:created>
  <dcterms:modified xsi:type="dcterms:W3CDTF">2019-03-08T21:59:00Z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