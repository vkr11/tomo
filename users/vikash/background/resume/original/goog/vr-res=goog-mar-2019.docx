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0626EB" w14:paraId="6F1C8132" w14:textId="77777777" w:rsidTr="00D7603C">
        <w:tc>
          <w:tcPr>
            <w:tcW w:w="5107" w:type="dxa"/>
          </w:tcPr>
          <w:p w14:paraId="657D27C2" w14:textId="5BE63188" w:rsidR="00D7603C" w:rsidRPr="000626EB" w:rsidRDefault="002321D4" w:rsidP="00D760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0626EB" w:rsidRDefault="006B2310" w:rsidP="00D7603C">
            <w:pPr>
              <w:jc w:val="right"/>
              <w:rPr>
                <w:rFonts w:ascii="Arial" w:hAnsi="Arial" w:cs="Arial"/>
              </w:rPr>
            </w:pPr>
            <w:r w:rsidRPr="000626EB">
              <w:rPr>
                <w:rFonts w:ascii="Arial" w:hAnsi="Arial" w:cs="Arial"/>
              </w:rPr>
              <w:t>Fremont</w:t>
            </w:r>
            <w:r w:rsidR="00D7603C" w:rsidRPr="000626EB">
              <w:rPr>
                <w:rFonts w:ascii="Arial" w:hAnsi="Arial" w:cs="Arial"/>
              </w:rPr>
              <w:t>, CA</w:t>
            </w:r>
          </w:p>
          <w:p w14:paraId="65583752" w14:textId="4AF86CC4" w:rsidR="00D7603C" w:rsidRPr="000626EB" w:rsidRDefault="00D7603C" w:rsidP="00D7603C">
            <w:pPr>
              <w:jc w:val="right"/>
              <w:rPr>
                <w:rFonts w:ascii="Arial" w:hAnsi="Arial" w:cs="Arial"/>
              </w:rPr>
            </w:pPr>
            <w:r w:rsidRPr="000626EB">
              <w:rPr>
                <w:rFonts w:ascii="Arial" w:hAnsi="Arial" w:cs="Arial"/>
              </w:rPr>
              <w:t>408-</w:t>
            </w:r>
            <w:r w:rsidR="00C10EEA">
              <w:rPr>
                <w:rFonts w:ascii="Arial" w:hAnsi="Arial" w:cs="Arial"/>
              </w:rPr>
              <w:t>390</w:t>
            </w:r>
            <w:r w:rsidR="00FD2A8A" w:rsidRPr="000626EB">
              <w:rPr>
                <w:rFonts w:ascii="Arial" w:hAnsi="Arial" w:cs="Arial"/>
              </w:rPr>
              <w:t>-</w:t>
            </w:r>
            <w:r w:rsidR="00C10EEA">
              <w:rPr>
                <w:rFonts w:ascii="Arial" w:hAnsi="Arial" w:cs="Arial"/>
              </w:rPr>
              <w:t>1527</w:t>
            </w:r>
            <w:r w:rsidRPr="000626EB">
              <w:rPr>
                <w:rFonts w:ascii="Arial" w:hAnsi="Arial" w:cs="Arial"/>
              </w:rPr>
              <w:t xml:space="preserve">, </w:t>
            </w:r>
            <w:r w:rsidR="00C10EEA">
              <w:rPr>
                <w:rFonts w:ascii="Arial" w:hAnsi="Arial" w:cs="Arial"/>
              </w:rPr>
              <w:t>vikashrungta@gmail.com</w:t>
            </w:r>
          </w:p>
          <w:p w14:paraId="044F3E7A" w14:textId="77777777" w:rsidR="00D7603C" w:rsidRPr="000626EB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39541D1" w14:textId="6DA92602" w:rsidR="000B0E75" w:rsidRPr="000626EB" w:rsidRDefault="00AF3E14" w:rsidP="00AF3E14">
      <w:pPr>
        <w:spacing w:before="120"/>
        <w:rPr>
          <w:rFonts w:ascii="Arial" w:hAnsi="Arial" w:cs="Arial"/>
        </w:rPr>
      </w:pPr>
      <w:r w:rsidRPr="000626EB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A6C17" wp14:editId="600375B8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3868D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="000B0E75" w:rsidRPr="000626EB">
        <w:rPr>
          <w:rFonts w:ascii="Arial" w:hAnsi="Arial" w:cs="Arial"/>
        </w:rPr>
        <w:t>Entrepreneurial Product Manager</w:t>
      </w:r>
      <w:r w:rsidR="00FE2116" w:rsidRPr="000626EB">
        <w:rPr>
          <w:rFonts w:ascii="Arial" w:hAnsi="Arial" w:cs="Arial"/>
        </w:rPr>
        <w:t xml:space="preserve">, </w:t>
      </w:r>
      <w:r w:rsidR="000B0E75" w:rsidRPr="000626EB">
        <w:rPr>
          <w:rFonts w:ascii="Arial" w:hAnsi="Arial" w:cs="Arial"/>
        </w:rPr>
        <w:t>with technical background</w:t>
      </w:r>
      <w:r w:rsidR="00270211" w:rsidRPr="000626EB">
        <w:rPr>
          <w:rFonts w:ascii="Arial" w:hAnsi="Arial" w:cs="Arial"/>
        </w:rPr>
        <w:t xml:space="preserve">. </w:t>
      </w:r>
      <w:r w:rsidR="009F210A" w:rsidRPr="000626EB">
        <w:rPr>
          <w:rFonts w:ascii="Arial" w:hAnsi="Arial" w:cs="Arial"/>
        </w:rPr>
        <w:t>Experience</w:t>
      </w:r>
      <w:r w:rsidR="00FE2116" w:rsidRPr="000626EB">
        <w:rPr>
          <w:rFonts w:ascii="Arial" w:hAnsi="Arial" w:cs="Arial"/>
        </w:rPr>
        <w:t>d</w:t>
      </w:r>
      <w:r w:rsidR="009F210A" w:rsidRPr="000626EB">
        <w:rPr>
          <w:rFonts w:ascii="Arial" w:hAnsi="Arial" w:cs="Arial"/>
        </w:rPr>
        <w:t xml:space="preserve"> in building </w:t>
      </w:r>
      <w:r w:rsidR="00FE2116" w:rsidRPr="000626EB">
        <w:rPr>
          <w:rFonts w:ascii="Arial" w:hAnsi="Arial" w:cs="Arial"/>
        </w:rPr>
        <w:t xml:space="preserve">products </w:t>
      </w:r>
      <w:r w:rsidR="000B0E75" w:rsidRPr="000626EB">
        <w:rPr>
          <w:rFonts w:ascii="Arial" w:hAnsi="Arial" w:cs="Arial"/>
        </w:rPr>
        <w:t>from ground up</w:t>
      </w:r>
      <w:r w:rsidR="009F210A" w:rsidRPr="000626EB">
        <w:rPr>
          <w:rFonts w:ascii="Arial" w:hAnsi="Arial" w:cs="Arial"/>
        </w:rPr>
        <w:t xml:space="preserve"> </w:t>
      </w:r>
      <w:r w:rsidR="00270211" w:rsidRPr="000626EB">
        <w:rPr>
          <w:rFonts w:ascii="Arial" w:hAnsi="Arial" w:cs="Arial"/>
        </w:rPr>
        <w:t>for</w:t>
      </w:r>
      <w:r w:rsidR="000B0E75" w:rsidRPr="000626EB">
        <w:rPr>
          <w:rFonts w:ascii="Arial" w:hAnsi="Arial" w:cs="Arial"/>
        </w:rPr>
        <w:t xml:space="preserve"> </w:t>
      </w:r>
      <w:r w:rsidR="00FE2116" w:rsidRPr="000626EB">
        <w:rPr>
          <w:rFonts w:ascii="Arial" w:hAnsi="Arial" w:cs="Arial"/>
        </w:rPr>
        <w:t xml:space="preserve">startups </w:t>
      </w:r>
      <w:r w:rsidR="00B639DC" w:rsidRPr="000626EB">
        <w:rPr>
          <w:rFonts w:ascii="Arial" w:hAnsi="Arial" w:cs="Arial"/>
        </w:rPr>
        <w:t>&amp;</w:t>
      </w:r>
      <w:r w:rsidR="00FE2116" w:rsidRPr="000626EB">
        <w:rPr>
          <w:rFonts w:ascii="Arial" w:hAnsi="Arial" w:cs="Arial"/>
        </w:rPr>
        <w:t xml:space="preserve"> </w:t>
      </w:r>
      <w:r w:rsidR="000B0E75" w:rsidRPr="000626EB">
        <w:rPr>
          <w:rFonts w:ascii="Arial" w:hAnsi="Arial" w:cs="Arial"/>
        </w:rPr>
        <w:t>fortune 500 companies</w:t>
      </w:r>
      <w:r w:rsidR="004E45B6" w:rsidRPr="000626EB">
        <w:rPr>
          <w:rFonts w:ascii="Arial" w:hAnsi="Arial" w:cs="Arial"/>
        </w:rPr>
        <w:t xml:space="preserve"> </w:t>
      </w:r>
    </w:p>
    <w:p w14:paraId="000AC313" w14:textId="72EA850E" w:rsidR="006905CA" w:rsidRPr="00D03270" w:rsidRDefault="00D52EB6" w:rsidP="00606536">
      <w:pPr>
        <w:pStyle w:val="Title"/>
        <w:rPr>
          <w:sz w:val="32"/>
        </w:rPr>
      </w:pPr>
      <w:r w:rsidRPr="00D03270">
        <w:rPr>
          <w:sz w:val="32"/>
        </w:rPr>
        <w:t xml:space="preserve">Relevant </w:t>
      </w:r>
      <w:sdt>
        <w:sdtPr>
          <w:rPr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D03270">
            <w:rPr>
              <w:sz w:val="32"/>
            </w:rPr>
            <w:t>Experience</w:t>
          </w:r>
        </w:sdtContent>
      </w:sdt>
    </w:p>
    <w:p w14:paraId="50BF5260" w14:textId="6A6AEF3C" w:rsidR="007C605B" w:rsidRPr="000626EB" w:rsidRDefault="007C605B" w:rsidP="007C605B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>Sr. Product Manage</w:t>
      </w:r>
      <w:r w:rsidR="00BF2FEF" w:rsidRPr="000626EB">
        <w:rPr>
          <w:rFonts w:ascii="Arial" w:hAnsi="Arial" w:cs="Arial"/>
          <w:b/>
        </w:rPr>
        <w:t>r</w:t>
      </w:r>
      <w:r w:rsidR="001A3B0F" w:rsidRPr="000626EB">
        <w:rPr>
          <w:rFonts w:ascii="Arial" w:hAnsi="Arial" w:cs="Arial"/>
          <w:b/>
        </w:rPr>
        <w:t>, Infinera</w:t>
      </w:r>
      <w:r w:rsidR="002D3A8B" w:rsidRPr="000626EB">
        <w:rPr>
          <w:rFonts w:ascii="Arial" w:hAnsi="Arial" w:cs="Arial"/>
          <w:b/>
        </w:rPr>
        <w:t xml:space="preserve"> </w:t>
      </w:r>
      <w:r w:rsidR="002D3A8B" w:rsidRPr="000626EB">
        <w:rPr>
          <w:rFonts w:ascii="Arial" w:hAnsi="Arial" w:cs="Arial"/>
          <w:sz w:val="22"/>
        </w:rPr>
        <w:t>(</w:t>
      </w:r>
      <w:r w:rsidR="004F51F7" w:rsidRPr="000626EB">
        <w:rPr>
          <w:rFonts w:ascii="Arial" w:hAnsi="Arial" w:cs="Arial"/>
          <w:sz w:val="22"/>
        </w:rPr>
        <w:t>prev</w:t>
      </w:r>
      <w:r w:rsidR="008011B4">
        <w:rPr>
          <w:rFonts w:ascii="Arial" w:hAnsi="Arial" w:cs="Arial"/>
          <w:sz w:val="22"/>
        </w:rPr>
        <w:t>.</w:t>
      </w:r>
      <w:r w:rsidR="004F51F7" w:rsidRPr="000626EB">
        <w:rPr>
          <w:rFonts w:ascii="Arial" w:hAnsi="Arial" w:cs="Arial"/>
          <w:sz w:val="22"/>
        </w:rPr>
        <w:t xml:space="preserve"> </w:t>
      </w:r>
      <w:r w:rsidR="002D3A8B" w:rsidRPr="000626EB">
        <w:rPr>
          <w:rFonts w:ascii="Arial" w:hAnsi="Arial" w:cs="Arial"/>
          <w:sz w:val="22"/>
        </w:rPr>
        <w:t xml:space="preserve">Product </w:t>
      </w:r>
      <w:r w:rsidR="00866156" w:rsidRPr="000626EB">
        <w:rPr>
          <w:rFonts w:ascii="Arial" w:hAnsi="Arial" w:cs="Arial"/>
          <w:sz w:val="22"/>
        </w:rPr>
        <w:t>engineering; Marketing</w:t>
      </w:r>
      <w:r w:rsidR="002D3A8B" w:rsidRPr="000626EB">
        <w:rPr>
          <w:rFonts w:ascii="Arial" w:hAnsi="Arial" w:cs="Arial"/>
          <w:sz w:val="22"/>
        </w:rPr>
        <w:t>; Strategy)</w:t>
      </w:r>
      <w:r w:rsidR="00D52EB6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F21BDB" w:rsidRPr="000626EB">
        <w:rPr>
          <w:rFonts w:ascii="Arial" w:hAnsi="Arial" w:cs="Arial"/>
          <w:b/>
        </w:rPr>
        <w:t>2009</w:t>
      </w:r>
      <w:r w:rsidRPr="000626EB">
        <w:rPr>
          <w:rFonts w:ascii="Arial" w:hAnsi="Arial" w:cs="Arial"/>
          <w:b/>
        </w:rPr>
        <w:t xml:space="preserve"> - </w:t>
      </w:r>
      <w:r w:rsidR="00F21BDB" w:rsidRPr="000626EB">
        <w:rPr>
          <w:rFonts w:ascii="Arial" w:hAnsi="Arial" w:cs="Arial"/>
          <w:b/>
        </w:rPr>
        <w:t>Present</w:t>
      </w:r>
    </w:p>
    <w:p w14:paraId="56C8103B" w14:textId="3394C8E7" w:rsidR="001C60BB" w:rsidRPr="000626EB" w:rsidRDefault="00960829" w:rsidP="001C60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Infinera </w:t>
      </w:r>
      <w:r w:rsidR="001C60BB" w:rsidRPr="000626EB">
        <w:rPr>
          <w:rFonts w:ascii="Arial" w:hAnsi="Arial" w:cs="Arial"/>
        </w:rPr>
        <w:t>build</w:t>
      </w:r>
      <w:r w:rsidRPr="000626EB">
        <w:rPr>
          <w:rFonts w:ascii="Arial" w:hAnsi="Arial" w:cs="Arial"/>
        </w:rPr>
        <w:t xml:space="preserve">s </w:t>
      </w:r>
      <w:r w:rsidR="002D3A8B" w:rsidRPr="000626EB">
        <w:rPr>
          <w:rFonts w:ascii="Arial" w:hAnsi="Arial" w:cs="Arial"/>
        </w:rPr>
        <w:t xml:space="preserve">multi-terabit </w:t>
      </w:r>
      <w:r w:rsidR="0030123D" w:rsidRPr="000626EB">
        <w:rPr>
          <w:rFonts w:ascii="Arial" w:hAnsi="Arial" w:cs="Arial"/>
        </w:rPr>
        <w:t>transport network</w:t>
      </w:r>
      <w:r w:rsidR="002D3A8B" w:rsidRPr="000626EB">
        <w:rPr>
          <w:rFonts w:ascii="Arial" w:hAnsi="Arial" w:cs="Arial"/>
        </w:rPr>
        <w:t>s</w:t>
      </w:r>
      <w:r w:rsidRPr="000626EB">
        <w:rPr>
          <w:rFonts w:ascii="Arial" w:hAnsi="Arial" w:cs="Arial"/>
        </w:rPr>
        <w:t xml:space="preserve"> </w:t>
      </w:r>
      <w:r w:rsidR="00BF2FEF" w:rsidRPr="000626EB">
        <w:rPr>
          <w:rFonts w:ascii="Arial" w:hAnsi="Arial" w:cs="Arial"/>
        </w:rPr>
        <w:t xml:space="preserve">that enable connectivity between </w:t>
      </w:r>
      <w:r w:rsidR="008D202B" w:rsidRPr="000626EB">
        <w:rPr>
          <w:rFonts w:ascii="Arial" w:hAnsi="Arial" w:cs="Arial"/>
        </w:rPr>
        <w:t xml:space="preserve">cloud </w:t>
      </w:r>
      <w:r w:rsidR="00BF2FEF" w:rsidRPr="000626EB">
        <w:rPr>
          <w:rFonts w:ascii="Arial" w:hAnsi="Arial" w:cs="Arial"/>
        </w:rPr>
        <w:t>data centers</w:t>
      </w:r>
    </w:p>
    <w:p w14:paraId="697EF39A" w14:textId="0D92DD90" w:rsidR="00013060" w:rsidRPr="000626EB" w:rsidRDefault="00013060" w:rsidP="00013060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Responsible for shaping </w:t>
      </w:r>
      <w:r w:rsidR="00937E9C" w:rsidRPr="000626EB">
        <w:rPr>
          <w:rFonts w:ascii="Arial" w:hAnsi="Arial" w:cs="Arial"/>
        </w:rPr>
        <w:t>product roadmap</w:t>
      </w:r>
      <w:r w:rsidRPr="000626EB">
        <w:rPr>
          <w:rFonts w:ascii="Arial" w:hAnsi="Arial" w:cs="Arial"/>
        </w:rPr>
        <w:t xml:space="preserve"> in collaboration with Architecture, </w:t>
      </w:r>
      <w:r w:rsidR="00937E9C" w:rsidRPr="000626EB">
        <w:rPr>
          <w:rFonts w:ascii="Arial" w:hAnsi="Arial" w:cs="Arial"/>
        </w:rPr>
        <w:t xml:space="preserve">Engineering, Sales &amp; </w:t>
      </w:r>
      <w:r w:rsidRPr="000626EB">
        <w:rPr>
          <w:rFonts w:ascii="Arial" w:hAnsi="Arial" w:cs="Arial"/>
        </w:rPr>
        <w:t>Marketing</w:t>
      </w:r>
    </w:p>
    <w:p w14:paraId="2D80189C" w14:textId="7034F356" w:rsidR="002D3A8B" w:rsidRPr="000626EB" w:rsidRDefault="00013060" w:rsidP="00013060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>Conceptualized</w:t>
      </w:r>
      <w:r w:rsidR="002D3A8B" w:rsidRPr="000626EB">
        <w:rPr>
          <w:rFonts w:ascii="Arial" w:hAnsi="Arial" w:cs="Arial"/>
        </w:rPr>
        <w:t>,</w:t>
      </w:r>
      <w:r w:rsidR="00937E9C" w:rsidRPr="000626EB">
        <w:rPr>
          <w:rFonts w:ascii="Arial" w:hAnsi="Arial" w:cs="Arial"/>
        </w:rPr>
        <w:t xml:space="preserve"> </w:t>
      </w:r>
      <w:r w:rsidR="002D3A8B" w:rsidRPr="000626EB">
        <w:rPr>
          <w:rFonts w:ascii="Arial" w:hAnsi="Arial" w:cs="Arial"/>
        </w:rPr>
        <w:t xml:space="preserve">defined, developed vision </w:t>
      </w:r>
      <w:r w:rsidR="00937E9C" w:rsidRPr="000626EB">
        <w:rPr>
          <w:rFonts w:ascii="Arial" w:hAnsi="Arial" w:cs="Arial"/>
        </w:rPr>
        <w:t>of</w:t>
      </w:r>
      <w:r w:rsidR="002D3A8B" w:rsidRPr="000626EB">
        <w:rPr>
          <w:rFonts w:ascii="Arial" w:hAnsi="Arial" w:cs="Arial"/>
        </w:rPr>
        <w:t xml:space="preserve"> </w:t>
      </w:r>
      <w:r w:rsidR="00187CA2" w:rsidRPr="000626EB">
        <w:rPr>
          <w:rFonts w:ascii="Arial" w:hAnsi="Arial" w:cs="Arial"/>
        </w:rPr>
        <w:t xml:space="preserve">industry leading </w:t>
      </w:r>
      <w:r w:rsidR="00937E9C" w:rsidRPr="000626EB">
        <w:rPr>
          <w:rFonts w:ascii="Arial" w:hAnsi="Arial" w:cs="Arial"/>
        </w:rPr>
        <w:t xml:space="preserve">network </w:t>
      </w:r>
      <w:r w:rsidRPr="000626EB">
        <w:rPr>
          <w:rFonts w:ascii="Arial" w:hAnsi="Arial" w:cs="Arial"/>
        </w:rPr>
        <w:t xml:space="preserve">automation solution deployed on public &amp; private cloud – </w:t>
      </w:r>
      <w:r w:rsidR="002D3A8B" w:rsidRPr="000626EB">
        <w:rPr>
          <w:rFonts w:ascii="Arial" w:hAnsi="Arial" w:cs="Arial"/>
        </w:rPr>
        <w:t>enabled</w:t>
      </w:r>
      <w:r w:rsidRPr="000626EB">
        <w:rPr>
          <w:rFonts w:ascii="Arial" w:hAnsi="Arial" w:cs="Arial"/>
        </w:rPr>
        <w:t xml:space="preserve"> </w:t>
      </w:r>
      <w:r w:rsidR="002D3A8B" w:rsidRPr="000626EB">
        <w:rPr>
          <w:rFonts w:ascii="Arial" w:hAnsi="Arial" w:cs="Arial"/>
        </w:rPr>
        <w:t>~</w:t>
      </w:r>
      <w:r w:rsidRPr="000626EB">
        <w:rPr>
          <w:rFonts w:ascii="Arial" w:hAnsi="Arial" w:cs="Arial"/>
        </w:rPr>
        <w:t xml:space="preserve">30% </w:t>
      </w:r>
      <w:r w:rsidR="00187CA2" w:rsidRPr="000626EB">
        <w:rPr>
          <w:rFonts w:ascii="Arial" w:hAnsi="Arial" w:cs="Arial"/>
        </w:rPr>
        <w:t xml:space="preserve">reduction in total cost of ownership </w:t>
      </w:r>
      <w:r w:rsidRPr="000626EB">
        <w:rPr>
          <w:rFonts w:ascii="Arial" w:hAnsi="Arial" w:cs="Arial"/>
        </w:rPr>
        <w:t xml:space="preserve">while improving reliability </w:t>
      </w:r>
    </w:p>
    <w:p w14:paraId="3EC1CC9A" w14:textId="058AA379" w:rsidR="008134B7" w:rsidRPr="000626EB" w:rsidRDefault="002D3A8B" w:rsidP="00FE2116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Developed </w:t>
      </w:r>
      <w:r w:rsidR="00187CA2" w:rsidRPr="000626EB">
        <w:rPr>
          <w:rFonts w:ascii="Arial" w:hAnsi="Arial" w:cs="Arial"/>
        </w:rPr>
        <w:t xml:space="preserve">&amp; executed </w:t>
      </w:r>
      <w:r w:rsidRPr="000626EB">
        <w:rPr>
          <w:rFonts w:ascii="Arial" w:hAnsi="Arial" w:cs="Arial"/>
        </w:rPr>
        <w:t xml:space="preserve">long term roadmap driving towards a </w:t>
      </w:r>
      <w:r w:rsidR="00013060" w:rsidRPr="000626EB">
        <w:rPr>
          <w:rFonts w:ascii="Arial" w:hAnsi="Arial" w:cs="Arial"/>
        </w:rPr>
        <w:t>Cognitive Network – A self-driving, self-healing network</w:t>
      </w:r>
      <w:r w:rsidRPr="000626EB">
        <w:rPr>
          <w:rFonts w:ascii="Arial" w:hAnsi="Arial" w:cs="Arial"/>
        </w:rPr>
        <w:t xml:space="preserve">; </w:t>
      </w:r>
      <w:r w:rsidR="008134B7" w:rsidRPr="000626EB">
        <w:rPr>
          <w:rFonts w:ascii="Arial" w:hAnsi="Arial" w:cs="Arial"/>
        </w:rPr>
        <w:t xml:space="preserve">Led </w:t>
      </w:r>
      <w:r w:rsidRPr="000626EB">
        <w:rPr>
          <w:rFonts w:ascii="Arial" w:hAnsi="Arial" w:cs="Arial"/>
        </w:rPr>
        <w:t xml:space="preserve">50+ </w:t>
      </w:r>
      <w:r w:rsidR="004323DD" w:rsidRPr="000626EB">
        <w:rPr>
          <w:rFonts w:ascii="Arial" w:hAnsi="Arial" w:cs="Arial"/>
        </w:rPr>
        <w:t xml:space="preserve">cross-functional teams to </w:t>
      </w:r>
      <w:r w:rsidRPr="000626EB">
        <w:rPr>
          <w:rFonts w:ascii="Arial" w:hAnsi="Arial" w:cs="Arial"/>
        </w:rPr>
        <w:t xml:space="preserve">execute </w:t>
      </w:r>
      <w:r w:rsidR="00D77874" w:rsidRPr="000626EB">
        <w:rPr>
          <w:rFonts w:ascii="Arial" w:hAnsi="Arial" w:cs="Arial"/>
        </w:rPr>
        <w:t xml:space="preserve">coordinated project goals  </w:t>
      </w:r>
    </w:p>
    <w:p w14:paraId="529FC987" w14:textId="28C6B055" w:rsidR="00610221" w:rsidRPr="000626EB" w:rsidRDefault="00610221" w:rsidP="00610221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>Identify, analyze competitive threats/opportunities to influence current sales &amp; future product strategy</w:t>
      </w:r>
    </w:p>
    <w:p w14:paraId="69C40DB3" w14:textId="37B5BD18" w:rsidR="00AC73B7" w:rsidRPr="000626EB" w:rsidRDefault="003F46A7" w:rsidP="005B23F4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Lead </w:t>
      </w:r>
      <w:r w:rsidR="00AC73B7" w:rsidRPr="000626EB">
        <w:rPr>
          <w:rFonts w:ascii="Arial" w:hAnsi="Arial" w:cs="Arial"/>
        </w:rPr>
        <w:t>marketing to define &amp; execute GTM plan,</w:t>
      </w:r>
      <w:r w:rsidR="002D3A8B" w:rsidRPr="000626EB">
        <w:rPr>
          <w:rFonts w:ascii="Arial" w:hAnsi="Arial" w:cs="Arial"/>
        </w:rPr>
        <w:t xml:space="preserve"> </w:t>
      </w:r>
      <w:r w:rsidR="00AC73B7" w:rsidRPr="000626EB">
        <w:rPr>
          <w:rFonts w:ascii="Arial" w:hAnsi="Arial" w:cs="Arial"/>
        </w:rPr>
        <w:t>resulting in 100s of successful deployment</w:t>
      </w:r>
      <w:r w:rsidR="00F543A6" w:rsidRPr="000626EB">
        <w:rPr>
          <w:rFonts w:ascii="Arial" w:hAnsi="Arial" w:cs="Arial"/>
        </w:rPr>
        <w:t xml:space="preserve"> &amp; </w:t>
      </w:r>
      <w:r w:rsidR="005B23F4">
        <w:rPr>
          <w:rFonts w:ascii="Arial" w:hAnsi="Arial" w:cs="Arial"/>
        </w:rPr>
        <w:t>$10</w:t>
      </w:r>
      <w:r>
        <w:rPr>
          <w:rFonts w:ascii="Arial" w:hAnsi="Arial" w:cs="Arial"/>
        </w:rPr>
        <w:t>M+</w:t>
      </w:r>
      <w:r w:rsidR="005B23F4">
        <w:rPr>
          <w:rFonts w:ascii="Arial" w:hAnsi="Arial" w:cs="Arial"/>
        </w:rPr>
        <w:t xml:space="preserve"> </w:t>
      </w:r>
      <w:r w:rsidR="00F543A6" w:rsidRPr="000626EB">
        <w:rPr>
          <w:rFonts w:ascii="Arial" w:hAnsi="Arial" w:cs="Arial"/>
        </w:rPr>
        <w:t>revenue</w:t>
      </w:r>
    </w:p>
    <w:p w14:paraId="62D73D35" w14:textId="655C80ED" w:rsidR="000739B9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0E515C95" w14:textId="3F1B37DA" w:rsidR="000A691A" w:rsidRPr="000626EB" w:rsidRDefault="000A691A" w:rsidP="000A691A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 xml:space="preserve">Co-Founder &amp; Head Of Product, </w:t>
      </w:r>
      <w:proofErr w:type="spellStart"/>
      <w:r w:rsidRPr="000626EB">
        <w:rPr>
          <w:rFonts w:ascii="Arial" w:hAnsi="Arial" w:cs="Arial"/>
          <w:b/>
        </w:rPr>
        <w:t>LawGro</w:t>
      </w:r>
      <w:proofErr w:type="spellEnd"/>
      <w:r w:rsidRPr="000626EB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 xml:space="preserve">2015 - </w:t>
      </w:r>
      <w:r>
        <w:rPr>
          <w:rFonts w:ascii="Arial" w:hAnsi="Arial" w:cs="Arial"/>
          <w:b/>
        </w:rPr>
        <w:t>2019</w:t>
      </w:r>
      <w:bookmarkStart w:id="0" w:name="_GoBack"/>
      <w:bookmarkEnd w:id="0"/>
    </w:p>
    <w:p w14:paraId="62596943" w14:textId="77777777" w:rsidR="000A691A" w:rsidRPr="000626EB" w:rsidRDefault="000A691A" w:rsidP="000A691A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SAAS product that enables law firms to grow through workflow automation, </w:t>
      </w:r>
      <w:proofErr w:type="spellStart"/>
      <w:r w:rsidRPr="000626EB">
        <w:rPr>
          <w:rFonts w:ascii="Arial" w:hAnsi="Arial" w:cs="Arial"/>
        </w:rPr>
        <w:t>leadgen</w:t>
      </w:r>
      <w:proofErr w:type="spellEnd"/>
      <w:r w:rsidRPr="000626E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&amp;</w:t>
      </w:r>
      <w:r w:rsidRPr="000626EB">
        <w:rPr>
          <w:rFonts w:ascii="Arial" w:hAnsi="Arial" w:cs="Arial"/>
        </w:rPr>
        <w:t xml:space="preserve"> efficiency improvements</w:t>
      </w:r>
    </w:p>
    <w:p w14:paraId="1B2824D4" w14:textId="77777777" w:rsidR="000A691A" w:rsidRPr="000626EB" w:rsidRDefault="000A691A" w:rsidP="000A691A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0626EB">
        <w:rPr>
          <w:rFonts w:ascii="Arial" w:hAnsi="Arial" w:cs="Arial"/>
        </w:rPr>
        <w:t xml:space="preserve">Conceptualized, built &amp; shipped scalable cloud-based product on Web, iOS, Android </w:t>
      </w:r>
    </w:p>
    <w:p w14:paraId="6E19ABA9" w14:textId="77777777" w:rsidR="000A691A" w:rsidRPr="000626EB" w:rsidRDefault="000A691A" w:rsidP="000A691A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0626EB">
        <w:rPr>
          <w:rFonts w:ascii="Arial" w:hAnsi="Arial" w:cs="Arial"/>
          <w:lang w:eastAsia="en-US"/>
        </w:rPr>
        <w:t xml:space="preserve">Monitored KPIs, funnels, goals &amp; performance using Google Analytics, </w:t>
      </w:r>
      <w:proofErr w:type="spellStart"/>
      <w:r w:rsidRPr="000626EB">
        <w:rPr>
          <w:rFonts w:ascii="Arial" w:hAnsi="Arial" w:cs="Arial"/>
          <w:lang w:eastAsia="en-US"/>
        </w:rPr>
        <w:t>Mixpanel</w:t>
      </w:r>
      <w:proofErr w:type="spellEnd"/>
      <w:r w:rsidRPr="000626EB">
        <w:rPr>
          <w:rFonts w:ascii="Arial" w:hAnsi="Arial" w:cs="Arial"/>
          <w:lang w:eastAsia="en-US"/>
        </w:rPr>
        <w:t xml:space="preserve">, New relic etc. analytics tools to understand user behavior to identify key areas of improvement </w:t>
      </w:r>
    </w:p>
    <w:p w14:paraId="69DB59A5" w14:textId="77777777" w:rsidR="000A691A" w:rsidRPr="000626EB" w:rsidRDefault="000A691A" w:rsidP="000A691A">
      <w:pPr>
        <w:pStyle w:val="ListBullet"/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Architected </w:t>
      </w:r>
      <w:r>
        <w:rPr>
          <w:rFonts w:ascii="Arial" w:hAnsi="Arial" w:cs="Arial"/>
        </w:rPr>
        <w:t xml:space="preserve">product </w:t>
      </w:r>
      <w:r w:rsidRPr="000626EB">
        <w:rPr>
          <w:rFonts w:ascii="Arial" w:hAnsi="Arial" w:cs="Arial"/>
        </w:rPr>
        <w:t>using AWS DynamoDB, EC2, Lambda, RDS, Machine Learning, API Gateway, IBM Watson, open source software &amp; built integration with multiple API providers</w:t>
      </w:r>
    </w:p>
    <w:p w14:paraId="1F0AF479" w14:textId="77777777" w:rsidR="000A691A" w:rsidRPr="000626EB" w:rsidRDefault="000A691A" w:rsidP="000A691A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Acquired &amp; supported 1300+ law firms as customer in 3 years via growth marketing techniques</w:t>
      </w:r>
    </w:p>
    <w:p w14:paraId="28CAFCCF" w14:textId="77777777" w:rsidR="000A691A" w:rsidRPr="000626EB" w:rsidRDefault="000A691A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0626EB" w:rsidRDefault="00FD3C22" w:rsidP="00FD3C22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>Co-Founde</w:t>
      </w:r>
      <w:r w:rsidR="00353D9D" w:rsidRPr="000626EB">
        <w:rPr>
          <w:rFonts w:ascii="Arial" w:hAnsi="Arial" w:cs="Arial"/>
          <w:b/>
        </w:rPr>
        <w:t>r</w:t>
      </w:r>
      <w:r w:rsidR="001A3B0F" w:rsidRPr="000626EB">
        <w:rPr>
          <w:rFonts w:ascii="Arial" w:hAnsi="Arial" w:cs="Arial"/>
          <w:b/>
        </w:rPr>
        <w:t xml:space="preserve"> - </w:t>
      </w:r>
      <w:r w:rsidRPr="000626EB">
        <w:rPr>
          <w:rFonts w:ascii="Arial" w:hAnsi="Arial" w:cs="Arial"/>
          <w:b/>
        </w:rPr>
        <w:t xml:space="preserve">Head </w:t>
      </w:r>
      <w:proofErr w:type="gramStart"/>
      <w:r w:rsidRPr="000626EB">
        <w:rPr>
          <w:rFonts w:ascii="Arial" w:hAnsi="Arial" w:cs="Arial"/>
          <w:b/>
        </w:rPr>
        <w:t>Of</w:t>
      </w:r>
      <w:proofErr w:type="gramEnd"/>
      <w:r w:rsidRPr="000626EB">
        <w:rPr>
          <w:rFonts w:ascii="Arial" w:hAnsi="Arial" w:cs="Arial"/>
          <w:b/>
        </w:rPr>
        <w:t xml:space="preserve"> Product</w:t>
      </w:r>
      <w:r w:rsidR="00353D9D" w:rsidRPr="000626EB">
        <w:rPr>
          <w:rFonts w:ascii="Arial" w:hAnsi="Arial" w:cs="Arial"/>
          <w:b/>
        </w:rPr>
        <w:t xml:space="preserve"> &amp; Engineering</w:t>
      </w:r>
      <w:r w:rsidR="001A3B0F" w:rsidRPr="000626EB">
        <w:rPr>
          <w:rFonts w:ascii="Arial" w:hAnsi="Arial" w:cs="Arial"/>
          <w:b/>
        </w:rPr>
        <w:t xml:space="preserve">, </w:t>
      </w:r>
      <w:proofErr w:type="spellStart"/>
      <w:r w:rsidRPr="000626EB">
        <w:rPr>
          <w:rFonts w:ascii="Arial" w:hAnsi="Arial" w:cs="Arial"/>
          <w:b/>
        </w:rPr>
        <w:t>eLagaan</w:t>
      </w:r>
      <w:proofErr w:type="spellEnd"/>
      <w:r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B33788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Pr="000626EB">
        <w:rPr>
          <w:rFonts w:ascii="Arial" w:hAnsi="Arial" w:cs="Arial"/>
          <w:b/>
        </w:rPr>
        <w:t>2008 - 2011</w:t>
      </w:r>
    </w:p>
    <w:p w14:paraId="67D6C467" w14:textId="36E2EB43" w:rsidR="00D36C2D" w:rsidRPr="000626EB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0626EB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54B0B517" w14:textId="77777777" w:rsidR="001A3B0F" w:rsidRPr="000626EB" w:rsidRDefault="001A3B0F" w:rsidP="007C605B">
      <w:pPr>
        <w:pStyle w:val="Heading3"/>
        <w:rPr>
          <w:rFonts w:ascii="Arial" w:hAnsi="Arial" w:cs="Arial"/>
          <w:b/>
        </w:rPr>
      </w:pPr>
    </w:p>
    <w:p w14:paraId="1A2018A9" w14:textId="17236E9F" w:rsidR="004144D9" w:rsidRPr="000626EB" w:rsidRDefault="009A05FA" w:rsidP="007C605B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 xml:space="preserve">Engineering </w:t>
      </w:r>
      <w:r w:rsidR="001A3B0F" w:rsidRPr="000626EB">
        <w:rPr>
          <w:rFonts w:ascii="Arial" w:hAnsi="Arial" w:cs="Arial"/>
          <w:b/>
        </w:rPr>
        <w:t>Lead,</w:t>
      </w:r>
      <w:r w:rsidR="00243A21" w:rsidRPr="000626EB">
        <w:rPr>
          <w:rFonts w:ascii="Arial" w:hAnsi="Arial" w:cs="Arial"/>
          <w:b/>
        </w:rPr>
        <w:t xml:space="preserve"> </w:t>
      </w:r>
      <w:proofErr w:type="spellStart"/>
      <w:r w:rsidR="00243A21" w:rsidRPr="000626EB">
        <w:rPr>
          <w:rFonts w:ascii="Arial" w:hAnsi="Arial" w:cs="Arial"/>
          <w:b/>
        </w:rPr>
        <w:t>Aurora</w:t>
      </w:r>
      <w:r w:rsidR="00815C54" w:rsidRPr="000626EB">
        <w:rPr>
          <w:rFonts w:ascii="Arial" w:hAnsi="Arial" w:cs="Arial"/>
          <w:b/>
        </w:rPr>
        <w:t>N</w:t>
      </w:r>
      <w:r w:rsidR="00243A21" w:rsidRPr="000626EB">
        <w:rPr>
          <w:rFonts w:ascii="Arial" w:hAnsi="Arial" w:cs="Arial"/>
          <w:b/>
        </w:rPr>
        <w:t>etics</w:t>
      </w:r>
      <w:proofErr w:type="spellEnd"/>
      <w:r w:rsidR="00243A21" w:rsidRPr="000626EB">
        <w:rPr>
          <w:rFonts w:ascii="Arial" w:hAnsi="Arial" w:cs="Arial"/>
          <w:b/>
        </w:rPr>
        <w:t xml:space="preserve"> (Acquired by </w:t>
      </w:r>
      <w:r w:rsidR="007C605B" w:rsidRPr="000626EB">
        <w:rPr>
          <w:rFonts w:ascii="Arial" w:hAnsi="Arial" w:cs="Arial"/>
          <w:b/>
        </w:rPr>
        <w:t>Cisco</w:t>
      </w:r>
      <w:r w:rsidR="00243A21" w:rsidRPr="000626EB">
        <w:rPr>
          <w:rFonts w:ascii="Arial" w:hAnsi="Arial" w:cs="Arial"/>
          <w:b/>
        </w:rPr>
        <w:t xml:space="preserve">) </w:t>
      </w:r>
      <w:r w:rsidR="00353D9D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B33788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6D7C83" w:rsidRPr="000626EB">
        <w:rPr>
          <w:rFonts w:ascii="Arial" w:hAnsi="Arial" w:cs="Arial"/>
          <w:b/>
        </w:rPr>
        <w:t>20</w:t>
      </w:r>
      <w:r w:rsidR="004144D9" w:rsidRPr="000626EB">
        <w:rPr>
          <w:rFonts w:ascii="Arial" w:hAnsi="Arial" w:cs="Arial"/>
          <w:b/>
        </w:rPr>
        <w:t>00</w:t>
      </w:r>
      <w:r w:rsidR="007C605B" w:rsidRPr="000626EB">
        <w:rPr>
          <w:rFonts w:ascii="Arial" w:hAnsi="Arial" w:cs="Arial"/>
          <w:b/>
        </w:rPr>
        <w:t xml:space="preserve"> - </w:t>
      </w:r>
      <w:r w:rsidR="004144D9" w:rsidRPr="000626EB">
        <w:rPr>
          <w:rFonts w:ascii="Arial" w:hAnsi="Arial" w:cs="Arial"/>
          <w:b/>
        </w:rPr>
        <w:t>2009</w:t>
      </w:r>
    </w:p>
    <w:p w14:paraId="49F47E92" w14:textId="49CF8BF2" w:rsidR="00D36C2D" w:rsidRPr="000626EB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0626EB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0626EB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089515B" w14:textId="77777777" w:rsidR="003F46A7" w:rsidRDefault="003F46A7" w:rsidP="00A11F6E">
      <w:pPr>
        <w:pStyle w:val="Heading3"/>
        <w:rPr>
          <w:rFonts w:ascii="Arial" w:hAnsi="Arial" w:cs="Arial"/>
          <w:b/>
        </w:rPr>
      </w:pPr>
    </w:p>
    <w:p w14:paraId="13EE7C9A" w14:textId="1B7CDF25" w:rsidR="00A11F6E" w:rsidRPr="000626EB" w:rsidRDefault="00F83B6F" w:rsidP="00A11F6E">
      <w:pPr>
        <w:pStyle w:val="Heading3"/>
        <w:rPr>
          <w:rFonts w:ascii="Arial" w:hAnsi="Arial" w:cs="Arial"/>
          <w:b/>
        </w:rPr>
      </w:pPr>
      <w:r w:rsidRPr="000626EB">
        <w:rPr>
          <w:rFonts w:ascii="Arial" w:hAnsi="Arial" w:cs="Arial"/>
          <w:b/>
        </w:rPr>
        <w:t>Staff Engineer</w:t>
      </w:r>
      <w:r w:rsidR="009453C0" w:rsidRPr="000626EB">
        <w:rPr>
          <w:rFonts w:ascii="Arial" w:hAnsi="Arial" w:cs="Arial"/>
          <w:b/>
        </w:rPr>
        <w:t xml:space="preserve">, </w:t>
      </w:r>
      <w:proofErr w:type="spellStart"/>
      <w:r w:rsidR="00F00796" w:rsidRPr="000626EB">
        <w:rPr>
          <w:rFonts w:ascii="Arial" w:hAnsi="Arial" w:cs="Arial"/>
          <w:b/>
        </w:rPr>
        <w:t>CyberIQ</w:t>
      </w:r>
      <w:proofErr w:type="spellEnd"/>
      <w:r w:rsidR="00334F1C" w:rsidRPr="000626EB">
        <w:rPr>
          <w:rFonts w:ascii="Arial" w:hAnsi="Arial" w:cs="Arial"/>
          <w:b/>
        </w:rPr>
        <w:t xml:space="preserve"> Systems</w:t>
      </w:r>
      <w:r w:rsidR="00A11F6E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9453C0" w:rsidRPr="000626EB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B34347">
        <w:rPr>
          <w:rFonts w:ascii="Arial" w:hAnsi="Arial" w:cs="Arial"/>
          <w:b/>
        </w:rPr>
        <w:tab/>
      </w:r>
      <w:r w:rsidR="00542CF6" w:rsidRPr="000626EB">
        <w:rPr>
          <w:rFonts w:ascii="Arial" w:hAnsi="Arial" w:cs="Arial"/>
          <w:b/>
          <w:color w:val="auto"/>
        </w:rPr>
        <w:t>1999 – 2000</w:t>
      </w:r>
      <w:r w:rsidR="00542CF6" w:rsidRPr="000626EB">
        <w:rPr>
          <w:rFonts w:ascii="Arial" w:hAnsi="Arial" w:cs="Arial"/>
          <w:b/>
        </w:rPr>
        <w:t xml:space="preserve"> </w:t>
      </w:r>
      <w:r w:rsidR="00A11F6E" w:rsidRPr="000626EB">
        <w:rPr>
          <w:rFonts w:ascii="Arial" w:hAnsi="Arial" w:cs="Arial"/>
          <w:b/>
        </w:rPr>
        <w:t xml:space="preserve"> </w:t>
      </w:r>
    </w:p>
    <w:p w14:paraId="3F2EE9FA" w14:textId="49830981" w:rsidR="00A11F6E" w:rsidRDefault="00866156" w:rsidP="00542CF6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Design &amp; development of load-balancer switch</w:t>
      </w:r>
      <w:r w:rsidR="00B35B9E" w:rsidRPr="000626EB">
        <w:rPr>
          <w:rFonts w:ascii="Arial" w:hAnsi="Arial" w:cs="Arial"/>
        </w:rPr>
        <w:t xml:space="preserve"> </w:t>
      </w:r>
      <w:r w:rsidR="00065F32" w:rsidRPr="000626EB">
        <w:rPr>
          <w:rFonts w:ascii="Arial" w:hAnsi="Arial" w:cs="Arial"/>
        </w:rPr>
        <w:t xml:space="preserve">deployed by datacenters to handle </w:t>
      </w:r>
      <w:proofErr w:type="spellStart"/>
      <w:r w:rsidR="00FE2116" w:rsidRPr="000626EB">
        <w:rPr>
          <w:rFonts w:ascii="Arial" w:hAnsi="Arial" w:cs="Arial"/>
        </w:rPr>
        <w:t>webscale</w:t>
      </w:r>
      <w:proofErr w:type="spellEnd"/>
      <w:r w:rsidR="00FE2116" w:rsidRPr="000626EB">
        <w:rPr>
          <w:rFonts w:ascii="Arial" w:hAnsi="Arial" w:cs="Arial"/>
        </w:rPr>
        <w:t xml:space="preserve"> traffic</w:t>
      </w:r>
    </w:p>
    <w:p w14:paraId="394202DD" w14:textId="77777777" w:rsidR="003F46A7" w:rsidRDefault="003F46A7" w:rsidP="00606536">
      <w:pPr>
        <w:pStyle w:val="Title"/>
        <w:rPr>
          <w:sz w:val="32"/>
        </w:rPr>
      </w:pPr>
    </w:p>
    <w:p w14:paraId="3F742B45" w14:textId="4F02CB67" w:rsidR="00394A6D" w:rsidRPr="00D03270" w:rsidRDefault="000739B9" w:rsidP="00606536">
      <w:pPr>
        <w:pStyle w:val="Title"/>
        <w:rPr>
          <w:sz w:val="32"/>
        </w:rPr>
      </w:pPr>
      <w:r w:rsidRPr="00D03270">
        <w:rPr>
          <w:sz w:val="32"/>
        </w:rPr>
        <w:t>Awards</w:t>
      </w:r>
      <w:r w:rsidR="00EC0D95" w:rsidRPr="00D03270">
        <w:rPr>
          <w:sz w:val="32"/>
        </w:rPr>
        <w:t xml:space="preserve"> &amp; Other Achievements</w:t>
      </w:r>
    </w:p>
    <w:p w14:paraId="66ACCC3C" w14:textId="2B1D4674" w:rsidR="000739B9" w:rsidRPr="000626EB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Received award for “Teamwork Across Cisco” (From CEO)</w:t>
      </w:r>
      <w:r w:rsidR="00EC0D95" w:rsidRPr="000626EB">
        <w:rPr>
          <w:rFonts w:ascii="Arial" w:hAnsi="Arial" w:cs="Arial"/>
        </w:rPr>
        <w:t xml:space="preserve"> </w:t>
      </w:r>
    </w:p>
    <w:p w14:paraId="0E24064C" w14:textId="7975C618" w:rsidR="00113814" w:rsidRPr="000626EB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 xml:space="preserve">Received </w:t>
      </w:r>
      <w:r w:rsidR="001F7EC9" w:rsidRPr="000626EB">
        <w:rPr>
          <w:rFonts w:ascii="Arial" w:hAnsi="Arial" w:cs="Arial"/>
        </w:rPr>
        <w:t>“</w:t>
      </w:r>
      <w:r w:rsidRPr="000626EB">
        <w:rPr>
          <w:rFonts w:ascii="Arial" w:hAnsi="Arial" w:cs="Arial"/>
        </w:rPr>
        <w:t xml:space="preserve">Infinera </w:t>
      </w:r>
      <w:r w:rsidR="00113814" w:rsidRPr="000626EB">
        <w:rPr>
          <w:rFonts w:ascii="Arial" w:hAnsi="Arial" w:cs="Arial"/>
        </w:rPr>
        <w:t>YouRock</w:t>
      </w:r>
      <w:r w:rsidRPr="000626EB">
        <w:rPr>
          <w:rFonts w:ascii="Arial" w:hAnsi="Arial" w:cs="Arial"/>
        </w:rPr>
        <w:t xml:space="preserve"> Award” for </w:t>
      </w:r>
      <w:r w:rsidR="00696A53" w:rsidRPr="000626EB">
        <w:rPr>
          <w:rFonts w:ascii="Arial" w:hAnsi="Arial" w:cs="Arial"/>
        </w:rPr>
        <w:t>providing extra ordinary support to sales team</w:t>
      </w:r>
    </w:p>
    <w:p w14:paraId="171245B0" w14:textId="77777777" w:rsidR="00113814" w:rsidRPr="000626EB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Served as President of SIPA (non-profit helping professionals grow) – led team of 45 volunteers</w:t>
      </w:r>
    </w:p>
    <w:p w14:paraId="33082DA1" w14:textId="548A7533" w:rsidR="00F23716" w:rsidRPr="000626EB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0626EB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0626EB">
        <w:rPr>
          <w:rFonts w:ascii="Arial" w:hAnsi="Arial" w:cs="Arial"/>
        </w:rPr>
        <w:t>Built</w:t>
      </w:r>
      <w:r w:rsidR="00113814" w:rsidRPr="000626EB">
        <w:rPr>
          <w:rFonts w:ascii="Arial" w:hAnsi="Arial" w:cs="Arial"/>
        </w:rPr>
        <w:t xml:space="preserve"> o</w:t>
      </w:r>
      <w:r w:rsidR="00F23716" w:rsidRPr="000626EB">
        <w:rPr>
          <w:rFonts w:ascii="Arial" w:hAnsi="Arial" w:cs="Arial"/>
        </w:rPr>
        <w:t xml:space="preserve">nline community of FPGA engineers. Grew </w:t>
      </w:r>
      <w:r w:rsidR="0045164E" w:rsidRPr="000626EB">
        <w:rPr>
          <w:rFonts w:ascii="Arial" w:hAnsi="Arial" w:cs="Arial"/>
        </w:rPr>
        <w:t>it</w:t>
      </w:r>
      <w:r w:rsidR="00F23716" w:rsidRPr="000626EB">
        <w:rPr>
          <w:rFonts w:ascii="Arial" w:hAnsi="Arial" w:cs="Arial"/>
        </w:rPr>
        <w:t xml:space="preserve"> to 45K members. Organized </w:t>
      </w:r>
      <w:r w:rsidR="0045164E" w:rsidRPr="000626EB">
        <w:rPr>
          <w:rFonts w:ascii="Arial" w:hAnsi="Arial" w:cs="Arial"/>
        </w:rPr>
        <w:t xml:space="preserve">multiple </w:t>
      </w:r>
      <w:r w:rsidR="00F23716" w:rsidRPr="000626EB">
        <w:rPr>
          <w:rFonts w:ascii="Arial" w:hAnsi="Arial" w:cs="Arial"/>
        </w:rPr>
        <w:t>offline events</w:t>
      </w:r>
    </w:p>
    <w:p w14:paraId="2F5D56D9" w14:textId="77777777" w:rsidR="00FE2116" w:rsidRPr="00606536" w:rsidRDefault="00755B1F" w:rsidP="00606536">
      <w:pPr>
        <w:pStyle w:val="Title"/>
        <w:rPr>
          <w:sz w:val="32"/>
        </w:rPr>
      </w:pPr>
      <w:sdt>
        <w:sdtPr>
          <w:rPr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606536">
            <w:rPr>
              <w:sz w:val="32"/>
            </w:rPr>
            <w:t>Education</w:t>
          </w:r>
        </w:sdtContent>
      </w:sdt>
    </w:p>
    <w:p w14:paraId="2AD9952E" w14:textId="77777777" w:rsidR="00FE2116" w:rsidRPr="000626EB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Bachelor Engineering (BS), Bangalore University, India</w:t>
      </w:r>
    </w:p>
    <w:p w14:paraId="5EBF17A4" w14:textId="25B881EA" w:rsidR="00FE2116" w:rsidRPr="000626EB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0626EB">
        <w:rPr>
          <w:rFonts w:ascii="Arial" w:hAnsi="Arial" w:cs="Arial"/>
        </w:rPr>
        <w:t>2yr Certification on System Design, Stanford University, Stanford</w:t>
      </w:r>
    </w:p>
    <w:sectPr w:rsidR="00FE2116" w:rsidRPr="000626EB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ED4390" w14:textId="77777777" w:rsidR="00755B1F" w:rsidRDefault="00755B1F">
      <w:pPr>
        <w:spacing w:after="0"/>
      </w:pPr>
      <w:r>
        <w:separator/>
      </w:r>
    </w:p>
  </w:endnote>
  <w:endnote w:type="continuationSeparator" w:id="0">
    <w:p w14:paraId="6DA48028" w14:textId="77777777" w:rsidR="00755B1F" w:rsidRDefault="00755B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9886BE" w14:textId="77777777" w:rsidR="00755B1F" w:rsidRDefault="00755B1F">
      <w:pPr>
        <w:spacing w:after="0"/>
      </w:pPr>
      <w:r>
        <w:separator/>
      </w:r>
    </w:p>
  </w:footnote>
  <w:footnote w:type="continuationSeparator" w:id="0">
    <w:p w14:paraId="07CF1039" w14:textId="77777777" w:rsidR="00755B1F" w:rsidRDefault="00755B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5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6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4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8"/>
  </w:num>
  <w:num w:numId="20">
    <w:abstractNumId w:val="11"/>
  </w:num>
  <w:num w:numId="21">
    <w:abstractNumId w:val="12"/>
  </w:num>
  <w:num w:numId="22">
    <w:abstractNumId w:val="13"/>
  </w:num>
  <w:num w:numId="23">
    <w:abstractNumId w:val="19"/>
  </w:num>
  <w:num w:numId="24">
    <w:abstractNumId w:val="10"/>
  </w:num>
  <w:num w:numId="25">
    <w:abstractNumId w:val="17"/>
  </w:num>
  <w:num w:numId="26">
    <w:abstractNumId w:val="16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765A"/>
    <w:rsid w:val="00043DD4"/>
    <w:rsid w:val="000626EB"/>
    <w:rsid w:val="00063E8E"/>
    <w:rsid w:val="00065F32"/>
    <w:rsid w:val="00066305"/>
    <w:rsid w:val="000739B9"/>
    <w:rsid w:val="00090204"/>
    <w:rsid w:val="000A0DF5"/>
    <w:rsid w:val="000A691A"/>
    <w:rsid w:val="000B0C44"/>
    <w:rsid w:val="000B0E75"/>
    <w:rsid w:val="000B1185"/>
    <w:rsid w:val="00107502"/>
    <w:rsid w:val="00113814"/>
    <w:rsid w:val="00173685"/>
    <w:rsid w:val="00186B08"/>
    <w:rsid w:val="00187CA2"/>
    <w:rsid w:val="001A052A"/>
    <w:rsid w:val="001A3B0F"/>
    <w:rsid w:val="001C60BB"/>
    <w:rsid w:val="001D78D4"/>
    <w:rsid w:val="001F7EC9"/>
    <w:rsid w:val="00222376"/>
    <w:rsid w:val="002321D4"/>
    <w:rsid w:val="00243A21"/>
    <w:rsid w:val="00270211"/>
    <w:rsid w:val="00274E8F"/>
    <w:rsid w:val="002979B0"/>
    <w:rsid w:val="002C314E"/>
    <w:rsid w:val="002D3A8B"/>
    <w:rsid w:val="002D47E4"/>
    <w:rsid w:val="0030123D"/>
    <w:rsid w:val="0031770F"/>
    <w:rsid w:val="00334F1C"/>
    <w:rsid w:val="00353D9D"/>
    <w:rsid w:val="00374627"/>
    <w:rsid w:val="00394A6D"/>
    <w:rsid w:val="003D0DBF"/>
    <w:rsid w:val="003F19B9"/>
    <w:rsid w:val="003F46A7"/>
    <w:rsid w:val="004144D9"/>
    <w:rsid w:val="00416140"/>
    <w:rsid w:val="00420702"/>
    <w:rsid w:val="004323DD"/>
    <w:rsid w:val="004476A1"/>
    <w:rsid w:val="0045164E"/>
    <w:rsid w:val="004E45B6"/>
    <w:rsid w:val="004F51F7"/>
    <w:rsid w:val="00501359"/>
    <w:rsid w:val="00501723"/>
    <w:rsid w:val="005021F2"/>
    <w:rsid w:val="005072F5"/>
    <w:rsid w:val="005114E7"/>
    <w:rsid w:val="00515C58"/>
    <w:rsid w:val="00533DA6"/>
    <w:rsid w:val="00535F81"/>
    <w:rsid w:val="00542CF6"/>
    <w:rsid w:val="0055214B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606536"/>
    <w:rsid w:val="00610221"/>
    <w:rsid w:val="00616068"/>
    <w:rsid w:val="006270CF"/>
    <w:rsid w:val="0065193A"/>
    <w:rsid w:val="00651C13"/>
    <w:rsid w:val="006905CA"/>
    <w:rsid w:val="00696A53"/>
    <w:rsid w:val="006B2310"/>
    <w:rsid w:val="006C4639"/>
    <w:rsid w:val="006C482D"/>
    <w:rsid w:val="006C50B6"/>
    <w:rsid w:val="006D7C83"/>
    <w:rsid w:val="006E3E63"/>
    <w:rsid w:val="006E401C"/>
    <w:rsid w:val="006E4DBC"/>
    <w:rsid w:val="006F7100"/>
    <w:rsid w:val="00721B29"/>
    <w:rsid w:val="007457F6"/>
    <w:rsid w:val="00755843"/>
    <w:rsid w:val="00755B1F"/>
    <w:rsid w:val="00765A36"/>
    <w:rsid w:val="0077621B"/>
    <w:rsid w:val="007963CE"/>
    <w:rsid w:val="007B7054"/>
    <w:rsid w:val="007C605B"/>
    <w:rsid w:val="007D00B3"/>
    <w:rsid w:val="007E3537"/>
    <w:rsid w:val="008011B4"/>
    <w:rsid w:val="008134B7"/>
    <w:rsid w:val="00815C54"/>
    <w:rsid w:val="00866156"/>
    <w:rsid w:val="00876103"/>
    <w:rsid w:val="008916B6"/>
    <w:rsid w:val="008A077C"/>
    <w:rsid w:val="008C1141"/>
    <w:rsid w:val="008D202B"/>
    <w:rsid w:val="008E10EB"/>
    <w:rsid w:val="008E3A1D"/>
    <w:rsid w:val="008F719E"/>
    <w:rsid w:val="00902857"/>
    <w:rsid w:val="00937E9C"/>
    <w:rsid w:val="009453C0"/>
    <w:rsid w:val="00952CC9"/>
    <w:rsid w:val="00960829"/>
    <w:rsid w:val="009763C8"/>
    <w:rsid w:val="009A05FA"/>
    <w:rsid w:val="009A0BF6"/>
    <w:rsid w:val="009E31D4"/>
    <w:rsid w:val="009F210A"/>
    <w:rsid w:val="00A11F6E"/>
    <w:rsid w:val="00A63E4E"/>
    <w:rsid w:val="00A8131A"/>
    <w:rsid w:val="00AA1470"/>
    <w:rsid w:val="00AA6461"/>
    <w:rsid w:val="00AC73B7"/>
    <w:rsid w:val="00AE24D9"/>
    <w:rsid w:val="00AE6941"/>
    <w:rsid w:val="00AF368B"/>
    <w:rsid w:val="00AF3E14"/>
    <w:rsid w:val="00B33788"/>
    <w:rsid w:val="00B34347"/>
    <w:rsid w:val="00B35B9E"/>
    <w:rsid w:val="00B44B1E"/>
    <w:rsid w:val="00B639DC"/>
    <w:rsid w:val="00B769EE"/>
    <w:rsid w:val="00BF2FEF"/>
    <w:rsid w:val="00C10EEA"/>
    <w:rsid w:val="00C57E43"/>
    <w:rsid w:val="00C57FA0"/>
    <w:rsid w:val="00C72B59"/>
    <w:rsid w:val="00C73244"/>
    <w:rsid w:val="00CC708F"/>
    <w:rsid w:val="00CC75DB"/>
    <w:rsid w:val="00CF260D"/>
    <w:rsid w:val="00D03270"/>
    <w:rsid w:val="00D33143"/>
    <w:rsid w:val="00D36C2D"/>
    <w:rsid w:val="00D52EB6"/>
    <w:rsid w:val="00D56207"/>
    <w:rsid w:val="00D6343C"/>
    <w:rsid w:val="00D7603C"/>
    <w:rsid w:val="00D765AF"/>
    <w:rsid w:val="00D77874"/>
    <w:rsid w:val="00D819C3"/>
    <w:rsid w:val="00D83105"/>
    <w:rsid w:val="00DD4208"/>
    <w:rsid w:val="00DF33B6"/>
    <w:rsid w:val="00DF7E1E"/>
    <w:rsid w:val="00E024B2"/>
    <w:rsid w:val="00E1774E"/>
    <w:rsid w:val="00E1798F"/>
    <w:rsid w:val="00E2477B"/>
    <w:rsid w:val="00E26F32"/>
    <w:rsid w:val="00E4366A"/>
    <w:rsid w:val="00E67A95"/>
    <w:rsid w:val="00EA2B92"/>
    <w:rsid w:val="00EA35AC"/>
    <w:rsid w:val="00EC0D95"/>
    <w:rsid w:val="00F00796"/>
    <w:rsid w:val="00F21BDB"/>
    <w:rsid w:val="00F23716"/>
    <w:rsid w:val="00F543A6"/>
    <w:rsid w:val="00F83B6F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343C1E"/>
    <w:rsid w:val="00D448ED"/>
    <w:rsid w:val="00E73830"/>
    <w:rsid w:val="00E84697"/>
    <w:rsid w:val="00E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1063</TotalTime>
  <Pages>1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144</cp:revision>
  <cp:lastPrinted>2018-08-20T18:05:00Z</cp:lastPrinted>
  <dcterms:created xsi:type="dcterms:W3CDTF">2018-08-16T22:53:00Z</dcterms:created>
  <dcterms:modified xsi:type="dcterms:W3CDTF">2019-03-26T22:54:00Z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