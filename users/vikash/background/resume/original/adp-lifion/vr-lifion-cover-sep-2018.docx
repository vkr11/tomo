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1EF501" w14:textId="5C1E0F58" w:rsidR="00B4528D" w:rsidRPr="00B4528D" w:rsidRDefault="00AB7271" w:rsidP="00B4528D">
      <w:pPr>
        <w:pStyle w:val="Title"/>
      </w:pPr>
      <w:r>
        <w:t>Vikash Rungta</w:t>
      </w:r>
    </w:p>
    <w:p w14:paraId="535047A0" w14:textId="77777777" w:rsidR="00AB7271" w:rsidRDefault="00AD1E09" w:rsidP="00AB7271">
      <w:pPr>
        <w:pStyle w:val="Date"/>
      </w:pPr>
      <w:sdt>
        <w:sdtPr>
          <w:alias w:val="Date:"/>
          <w:tag w:val="Date:"/>
          <w:id w:val="394869556"/>
          <w:placeholder>
            <w:docPart w:val="9CF68419E45A4E1C95291396BC009EA4"/>
          </w:placeholder>
          <w:temporary/>
          <w:showingPlcHdr/>
          <w15:appearance w15:val="hidden"/>
        </w:sdtPr>
        <w:sdtEndPr/>
        <w:sdtContent>
          <w:r w:rsidR="008C4A27">
            <w:t>Date</w:t>
          </w:r>
        </w:sdtContent>
      </w:sdt>
      <w:r w:rsidR="00AB7271">
        <w:t>: 17 Sep 2018</w:t>
      </w:r>
    </w:p>
    <w:p w14:paraId="15BEE242" w14:textId="77777777" w:rsidR="00AB7271" w:rsidRDefault="00AB7271" w:rsidP="00AB7271">
      <w:pPr>
        <w:pStyle w:val="Date"/>
      </w:pPr>
    </w:p>
    <w:p w14:paraId="7E2CEAE1" w14:textId="523035EC" w:rsidR="008C4A27" w:rsidRDefault="008417D1" w:rsidP="00AB7271">
      <w:pPr>
        <w:pStyle w:val="Date"/>
      </w:pPr>
      <w:r>
        <w:t>Dear</w:t>
      </w:r>
      <w:r w:rsidR="008C4A27">
        <w:t xml:space="preserve"> </w:t>
      </w:r>
      <w:sdt>
        <w:sdtPr>
          <w:alias w:val="Recipient Name:"/>
          <w:tag w:val="Recipient Name:"/>
          <w:id w:val="1981333490"/>
          <w:placeholder>
            <w:docPart w:val="311978E053364B08B5A4AD423B69ED8F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 w:multiLine="1"/>
        </w:sdtPr>
        <w:sdtEndPr/>
        <w:sdtContent>
          <w:proofErr w:type="spellStart"/>
          <w:r w:rsidR="00AB7271">
            <w:t>Lifion</w:t>
          </w:r>
          <w:proofErr w:type="spellEnd"/>
        </w:sdtContent>
      </w:sdt>
      <w:r w:rsidR="00AB7271">
        <w:t xml:space="preserve"> Team</w:t>
      </w:r>
      <w:r w:rsidR="008C4A27">
        <w:t>:</w:t>
      </w:r>
    </w:p>
    <w:p w14:paraId="1AD326C7" w14:textId="3EE43F55" w:rsidR="00AB7271" w:rsidRDefault="00AB7271" w:rsidP="00AB7271">
      <w:r w:rsidRPr="00AB7271">
        <w:t xml:space="preserve">I’m writing in response to your recently advertised position for a </w:t>
      </w:r>
      <w:r>
        <w:t>Sr. Technical Product Manager</w:t>
      </w:r>
      <w:r w:rsidRPr="00AB7271">
        <w:t xml:space="preserve">. I am very interested in this opportunity with </w:t>
      </w:r>
      <w:proofErr w:type="spellStart"/>
      <w:r>
        <w:t>Lifion</w:t>
      </w:r>
      <w:proofErr w:type="spellEnd"/>
      <w:r w:rsidRPr="00AB7271">
        <w:t xml:space="preserve"> and believe that my qualifications, education and professional experience would make me a strong candidate for the position.</w:t>
      </w:r>
    </w:p>
    <w:p w14:paraId="555E74B2" w14:textId="18B8CE15" w:rsidR="00AB7271" w:rsidRDefault="00AB7271" w:rsidP="00AB7271">
      <w:r>
        <w:t xml:space="preserve">I have built products for last 20 years, initially as an engineer, then as product manager &amp; startup founder. Understanding customers pain point and figuring out a solution to these pain points that also makes business sense is what I do best. </w:t>
      </w:r>
    </w:p>
    <w:p w14:paraId="04C6AE99" w14:textId="62CB7585" w:rsidR="00AB7271" w:rsidRDefault="00AB7271" w:rsidP="00AB7271">
      <w:r>
        <w:t xml:space="preserve">I also </w:t>
      </w:r>
      <w:r w:rsidR="00956DB8">
        <w:t>co-</w:t>
      </w:r>
      <w:r>
        <w:t xml:space="preserve">founded a startup called </w:t>
      </w:r>
      <w:proofErr w:type="spellStart"/>
      <w:r>
        <w:t>workzap</w:t>
      </w:r>
      <w:proofErr w:type="spellEnd"/>
      <w:r>
        <w:t xml:space="preserve"> in the Human Capital Management (HCM) space. The startup was focused on building SAAS tools and solutions for small to mid-size companies. </w:t>
      </w:r>
      <w:r w:rsidR="00956DB8">
        <w:t xml:space="preserve">I have also built SAAS tools for another company which does payroll processing. </w:t>
      </w:r>
      <w:r w:rsidR="00956DB8">
        <w:t>It is this aspect of my experience that I believe uniquely qualifies me for this position.</w:t>
      </w:r>
    </w:p>
    <w:p w14:paraId="12616ECC" w14:textId="34A13574" w:rsidR="00AB7271" w:rsidRPr="00AB7271" w:rsidRDefault="00AB7271" w:rsidP="00AB7271">
      <w:r w:rsidRPr="00AB7271">
        <w:t>Enclosed is my resume that more fully details my background and work experience, and how they relate to your position.</w:t>
      </w:r>
      <w:r>
        <w:t xml:space="preserve"> I look forward to interacting with you soon. </w:t>
      </w:r>
    </w:p>
    <w:p w14:paraId="47E09B19" w14:textId="77777777" w:rsidR="00AB7271" w:rsidRDefault="008417D1" w:rsidP="00AB7271">
      <w:pPr>
        <w:pStyle w:val="Closing"/>
      </w:pPr>
      <w:r>
        <w:t>Sincerely,</w:t>
      </w:r>
    </w:p>
    <w:p w14:paraId="100CA19C" w14:textId="02942FA7" w:rsidR="00AB7271" w:rsidRPr="00AB7271" w:rsidRDefault="00AB7271" w:rsidP="00AB7271">
      <w:pPr>
        <w:pStyle w:val="Closing"/>
        <w:rPr>
          <w:color w:val="404040" w:themeColor="text1" w:themeTint="BF"/>
        </w:rPr>
      </w:pPr>
      <w:r>
        <w:rPr>
          <w:color w:val="404040" w:themeColor="text1" w:themeTint="BF"/>
        </w:rPr>
        <w:t xml:space="preserve">Vikash </w:t>
      </w:r>
      <w:proofErr w:type="spellStart"/>
      <w:r>
        <w:rPr>
          <w:color w:val="404040" w:themeColor="text1" w:themeTint="BF"/>
        </w:rPr>
        <w:t>Ru</w:t>
      </w:r>
      <w:r w:rsidR="00956DB8">
        <w:rPr>
          <w:color w:val="404040" w:themeColor="text1" w:themeTint="BF"/>
        </w:rPr>
        <w:t>gta</w:t>
      </w:r>
      <w:bookmarkStart w:id="0" w:name="_GoBack"/>
      <w:bookmarkEnd w:id="0"/>
      <w:proofErr w:type="spellEnd"/>
    </w:p>
    <w:sectPr w:rsidR="00AB7271" w:rsidRPr="00AB7271">
      <w:footerReference w:type="default" r:id="rId7"/>
      <w:pgSz w:w="12240" w:h="15840"/>
      <w:pgMar w:top="1296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7429A0" w14:textId="77777777" w:rsidR="00AD1E09" w:rsidRDefault="00AD1E09" w:rsidP="008C4A27">
      <w:pPr>
        <w:spacing w:after="0"/>
      </w:pPr>
      <w:r>
        <w:separator/>
      </w:r>
    </w:p>
  </w:endnote>
  <w:endnote w:type="continuationSeparator" w:id="0">
    <w:p w14:paraId="0724B286" w14:textId="77777777" w:rsidR="00AD1E09" w:rsidRDefault="00AD1E09" w:rsidP="008C4A2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05EFE7" w14:textId="77777777" w:rsidR="00714D80" w:rsidRDefault="008C4A27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4C6507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9D5951" w14:textId="77777777" w:rsidR="00AD1E09" w:rsidRDefault="00AD1E09" w:rsidP="008C4A27">
      <w:pPr>
        <w:spacing w:after="0"/>
      </w:pPr>
      <w:r>
        <w:separator/>
      </w:r>
    </w:p>
  </w:footnote>
  <w:footnote w:type="continuationSeparator" w:id="0">
    <w:p w14:paraId="191D25C9" w14:textId="77777777" w:rsidR="00AD1E09" w:rsidRDefault="00AD1E09" w:rsidP="008C4A2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1D4EB52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54E420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7FA7F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A7AA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C18F9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FCCF7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1804C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8EC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E8082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CB86112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AA806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287104"/>
    <w:multiLevelType w:val="multilevel"/>
    <w:tmpl w:val="2AA8B54E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4FA63E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4A8F21D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9"/>
  </w:num>
  <w:num w:numId="3">
    <w:abstractNumId w:val="13"/>
  </w:num>
  <w:num w:numId="4">
    <w:abstractNumId w:val="10"/>
  </w:num>
  <w:num w:numId="5">
    <w:abstractNumId w:val="11"/>
  </w:num>
  <w:num w:numId="6">
    <w:abstractNumId w:val="12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271"/>
    <w:rsid w:val="00077B54"/>
    <w:rsid w:val="00293B83"/>
    <w:rsid w:val="004C6507"/>
    <w:rsid w:val="00586C86"/>
    <w:rsid w:val="006A3CE7"/>
    <w:rsid w:val="008417D1"/>
    <w:rsid w:val="008C4A27"/>
    <w:rsid w:val="00956DB8"/>
    <w:rsid w:val="00A71493"/>
    <w:rsid w:val="00AB7271"/>
    <w:rsid w:val="00AD1E09"/>
    <w:rsid w:val="00B137AD"/>
    <w:rsid w:val="00B4528D"/>
    <w:rsid w:val="00F34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20A62"/>
  <w15:chartTrackingRefBased/>
  <w15:docId w15:val="{243F39A9-606B-44F2-8A92-023E9099D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4528D"/>
  </w:style>
  <w:style w:type="paragraph" w:styleId="Heading1">
    <w:name w:val="heading 1"/>
    <w:basedOn w:val="Normal"/>
    <w:next w:val="Normal"/>
    <w:link w:val="Heading1Char"/>
    <w:uiPriority w:val="9"/>
    <w:qFormat/>
    <w:rsid w:val="00F34A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41414" w:themeColor="accent1"/>
      <w:sz w:val="3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A9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A9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skListTable">
    <w:name w:val="Task List Table"/>
    <w:basedOn w:val="TableNormal"/>
    <w:uiPriority w:val="99"/>
    <w:rsid w:val="004C6507"/>
    <w:pPr>
      <w:spacing w:before="80" w:after="80" w:line="288" w:lineRule="auto"/>
      <w:jc w:val="center"/>
    </w:pPr>
    <w:rPr>
      <w:rFonts w:eastAsiaTheme="minorEastAsia"/>
      <w:color w:val="595959" w:themeColor="text1" w:themeTint="A6"/>
      <w:szCs w:val="17"/>
      <w:lang w:eastAsia="ja-JP"/>
    </w:rPr>
    <w:tblPr>
      <w:tblStyleRow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173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4B4B4B" w:themeFill="accent3" w:themeFillShade="80"/>
      </w:tcPr>
    </w:tblStylePr>
    <w:tblStylePr w:type="firstCol">
      <w:pPr>
        <w:wordWrap/>
        <w:jc w:val="left"/>
      </w:p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"/>
    <w:qFormat/>
    <w:rsid w:val="008C4A27"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1"/>
    <w:rsid w:val="008C4A27"/>
    <w:rPr>
      <w:rFonts w:asciiTheme="majorHAnsi" w:eastAsiaTheme="majorEastAsia" w:hAnsiTheme="majorHAnsi" w:cstheme="majorBidi"/>
      <w:color w:val="141414" w:themeColor="accent1"/>
      <w:kern w:val="28"/>
      <w:sz w:val="52"/>
      <w:szCs w:val="20"/>
      <w:lang w:eastAsia="ja-JP"/>
    </w:rPr>
  </w:style>
  <w:style w:type="paragraph" w:styleId="Date">
    <w:name w:val="Date"/>
    <w:basedOn w:val="Normal"/>
    <w:next w:val="Normal"/>
    <w:link w:val="DateChar"/>
    <w:uiPriority w:val="2"/>
    <w:unhideWhenUsed/>
    <w:qFormat/>
    <w:rsid w:val="008417D1"/>
    <w:pPr>
      <w:spacing w:before="720"/>
      <w:contextualSpacing/>
    </w:pPr>
    <w:rPr>
      <w:b/>
      <w:bCs/>
      <w:color w:val="0D0D0D" w:themeColor="text1" w:themeTint="F2"/>
    </w:rPr>
  </w:style>
  <w:style w:type="character" w:customStyle="1" w:styleId="DateChar">
    <w:name w:val="Date Char"/>
    <w:basedOn w:val="DefaultParagraphFont"/>
    <w:link w:val="Date"/>
    <w:uiPriority w:val="2"/>
    <w:rsid w:val="008C4A27"/>
    <w:rPr>
      <w:b/>
      <w:bCs/>
      <w:color w:val="0D0D0D" w:themeColor="text1" w:themeTint="F2"/>
      <w:sz w:val="18"/>
      <w:szCs w:val="20"/>
      <w:lang w:eastAsia="ja-JP"/>
    </w:rPr>
  </w:style>
  <w:style w:type="paragraph" w:customStyle="1" w:styleId="Address">
    <w:name w:val="Address"/>
    <w:basedOn w:val="Normal"/>
    <w:uiPriority w:val="3"/>
    <w:qFormat/>
    <w:rsid w:val="008417D1"/>
    <w:pPr>
      <w:spacing w:line="336" w:lineRule="auto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417D1"/>
    <w:pPr>
      <w:spacing w:after="0"/>
      <w:jc w:val="right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sid w:val="008417D1"/>
    <w:rPr>
      <w:color w:val="141414" w:themeColor="accent1"/>
      <w:sz w:val="18"/>
      <w:szCs w:val="20"/>
      <w:lang w:eastAsia="ja-JP"/>
    </w:rPr>
  </w:style>
  <w:style w:type="paragraph" w:styleId="Salutation">
    <w:name w:val="Salutation"/>
    <w:basedOn w:val="Normal"/>
    <w:next w:val="Normal"/>
    <w:link w:val="SalutationChar"/>
    <w:uiPriority w:val="4"/>
    <w:unhideWhenUsed/>
    <w:qFormat/>
    <w:rsid w:val="008417D1"/>
    <w:pPr>
      <w:spacing w:before="800" w:after="180"/>
    </w:pPr>
    <w:rPr>
      <w:b/>
      <w:bCs/>
      <w:color w:val="0D0D0D" w:themeColor="text1" w:themeTint="F2"/>
    </w:rPr>
  </w:style>
  <w:style w:type="character" w:customStyle="1" w:styleId="SalutationChar">
    <w:name w:val="Salutation Char"/>
    <w:basedOn w:val="DefaultParagraphFont"/>
    <w:link w:val="Salutation"/>
    <w:uiPriority w:val="4"/>
    <w:rsid w:val="008C4A27"/>
    <w:rPr>
      <w:b/>
      <w:bCs/>
      <w:color w:val="0D0D0D" w:themeColor="text1" w:themeTint="F2"/>
      <w:sz w:val="18"/>
      <w:szCs w:val="20"/>
      <w:lang w:eastAsia="ja-JP"/>
    </w:rPr>
  </w:style>
  <w:style w:type="paragraph" w:styleId="Closing">
    <w:name w:val="Closing"/>
    <w:basedOn w:val="Normal"/>
    <w:next w:val="Signature"/>
    <w:link w:val="ClosingChar"/>
    <w:uiPriority w:val="5"/>
    <w:unhideWhenUsed/>
    <w:qFormat/>
    <w:rsid w:val="008417D1"/>
    <w:pPr>
      <w:spacing w:before="720" w:after="0"/>
    </w:pPr>
    <w:rPr>
      <w:b/>
      <w:bCs/>
      <w:color w:val="0D0D0D" w:themeColor="text1" w:themeTint="F2"/>
    </w:rPr>
  </w:style>
  <w:style w:type="character" w:customStyle="1" w:styleId="ClosingChar">
    <w:name w:val="Closing Char"/>
    <w:basedOn w:val="DefaultParagraphFont"/>
    <w:link w:val="Closing"/>
    <w:uiPriority w:val="5"/>
    <w:rsid w:val="008C4A27"/>
    <w:rPr>
      <w:b/>
      <w:bCs/>
      <w:color w:val="0D0D0D" w:themeColor="text1" w:themeTint="F2"/>
      <w:sz w:val="18"/>
      <w:szCs w:val="20"/>
      <w:lang w:eastAsia="ja-JP"/>
    </w:rPr>
  </w:style>
  <w:style w:type="paragraph" w:styleId="Signature">
    <w:name w:val="Signature"/>
    <w:basedOn w:val="Normal"/>
    <w:link w:val="SignatureChar"/>
    <w:uiPriority w:val="6"/>
    <w:unhideWhenUsed/>
    <w:qFormat/>
    <w:rsid w:val="008417D1"/>
    <w:pPr>
      <w:spacing w:before="1080"/>
      <w:contextualSpacing/>
    </w:pPr>
    <w:rPr>
      <w:b/>
      <w:bCs/>
      <w:color w:val="0D0D0D" w:themeColor="text1" w:themeTint="F2"/>
    </w:rPr>
  </w:style>
  <w:style w:type="character" w:customStyle="1" w:styleId="SignatureChar">
    <w:name w:val="Signature Char"/>
    <w:basedOn w:val="DefaultParagraphFont"/>
    <w:link w:val="Signature"/>
    <w:uiPriority w:val="6"/>
    <w:rsid w:val="008C4A27"/>
    <w:rPr>
      <w:b/>
      <w:bCs/>
      <w:color w:val="0D0D0D" w:themeColor="text1" w:themeTint="F2"/>
      <w:sz w:val="18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8417D1"/>
    <w:rPr>
      <w:rFonts w:asciiTheme="majorHAnsi" w:eastAsiaTheme="majorEastAsia" w:hAnsiTheme="majorHAnsi" w:cstheme="majorBidi"/>
      <w:color w:val="141414" w:themeColor="accent1"/>
      <w:sz w:val="32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8C4A27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4C6507"/>
    <w:rPr>
      <w:color w:val="3E3E3E" w:themeColor="background2" w:themeShade="40"/>
    </w:rPr>
  </w:style>
  <w:style w:type="character" w:customStyle="1" w:styleId="HeaderChar">
    <w:name w:val="Header Char"/>
    <w:basedOn w:val="DefaultParagraphFont"/>
    <w:link w:val="Header"/>
    <w:uiPriority w:val="99"/>
    <w:rsid w:val="008C4A27"/>
    <w:rPr>
      <w:color w:val="404040" w:themeColor="text1" w:themeTint="BF"/>
      <w:sz w:val="18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507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507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C6507"/>
    <w:pPr>
      <w:spacing w:after="200"/>
    </w:pPr>
    <w:rPr>
      <w:i/>
      <w:iCs/>
      <w:color w:val="000000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6507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507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C650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C6507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C650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C6507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C650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6507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650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65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6507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C6507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C6507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C6507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C6507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C6507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C6507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C6507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C6507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C650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6507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6507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C6507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4C650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C6507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C6507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C6507"/>
    <w:rPr>
      <w:rFonts w:ascii="Consolas" w:hAnsi="Consolas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4C6507"/>
    <w:rPr>
      <w:color w:val="3E3E3E" w:themeColor="background2" w:themeShade="4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rungta\AppData\Roaming\Microsoft\Templates\CV%20Cover%20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CF68419E45A4E1C95291396BC009E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98BED1-F156-4C5B-9A6B-BA7E0C7592BA}"/>
      </w:docPartPr>
      <w:docPartBody>
        <w:p w:rsidR="00000000" w:rsidRDefault="00E153D9">
          <w:pPr>
            <w:pStyle w:val="9CF68419E45A4E1C95291396BC009EA4"/>
          </w:pPr>
          <w:r>
            <w:t>Date</w:t>
          </w:r>
        </w:p>
      </w:docPartBody>
    </w:docPart>
    <w:docPart>
      <w:docPartPr>
        <w:name w:val="311978E053364B08B5A4AD423B69ED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A72732-F1AE-4490-8893-370DCD7EDE1C}"/>
      </w:docPartPr>
      <w:docPartBody>
        <w:p w:rsidR="00000000" w:rsidRDefault="00E153D9">
          <w:pPr>
            <w:pStyle w:val="311978E053364B08B5A4AD423B69ED8F"/>
          </w:pPr>
          <w:r>
            <w:t>Recipient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3D9"/>
    <w:rsid w:val="00E1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4AC4E1B1184B01BE8953985EEFEF29">
    <w:name w:val="DA4AC4E1B1184B01BE8953985EEFEF29"/>
  </w:style>
  <w:style w:type="paragraph" w:customStyle="1" w:styleId="BBEAEFEC8D964B3A9D24C46B29C8E8AE">
    <w:name w:val="BBEAEFEC8D964B3A9D24C46B29C8E8AE"/>
  </w:style>
  <w:style w:type="paragraph" w:customStyle="1" w:styleId="7A4BCA68A4214C6FAE6F33430C2AE68F">
    <w:name w:val="7A4BCA68A4214C6FAE6F33430C2AE68F"/>
  </w:style>
  <w:style w:type="paragraph" w:customStyle="1" w:styleId="AAAC64165AD448788845EC9D0276AA1B">
    <w:name w:val="AAAC64165AD448788845EC9D0276AA1B"/>
  </w:style>
  <w:style w:type="paragraph" w:customStyle="1" w:styleId="9CF68419E45A4E1C95291396BC009EA4">
    <w:name w:val="9CF68419E45A4E1C95291396BC009EA4"/>
  </w:style>
  <w:style w:type="paragraph" w:customStyle="1" w:styleId="B7E5F4FC9D8748C6A3BEA292B893EAA9">
    <w:name w:val="B7E5F4FC9D8748C6A3BEA292B893EAA9"/>
  </w:style>
  <w:style w:type="paragraph" w:customStyle="1" w:styleId="2D3BD2E756FC466B8CAAB13D282C6A23">
    <w:name w:val="2D3BD2E756FC466B8CAAB13D282C6A23"/>
  </w:style>
  <w:style w:type="paragraph" w:customStyle="1" w:styleId="311978E053364B08B5A4AD423B69ED8F">
    <w:name w:val="311978E053364B08B5A4AD423B69ED8F"/>
  </w:style>
  <w:style w:type="paragraph" w:customStyle="1" w:styleId="E92E7BA058D44589B5BAD5F6FA61FB6C">
    <w:name w:val="E92E7BA058D44589B5BAD5F6FA61FB6C"/>
  </w:style>
  <w:style w:type="paragraph" w:customStyle="1" w:styleId="DFEE4CF92E0C4FCA91F96DD1E57138BD">
    <w:name w:val="DFEE4CF92E0C4FCA91F96DD1E57138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heme2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CV Cover letter</Template>
  <TotalTime>12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Rungta</dc:creator>
  <cp:keywords>Lifion</cp:keywords>
  <dc:description/>
  <cp:lastModifiedBy>Vikash Rungta</cp:lastModifiedBy>
  <cp:revision>1</cp:revision>
  <dcterms:created xsi:type="dcterms:W3CDTF">2018-09-17T06:35:00Z</dcterms:created>
  <dcterms:modified xsi:type="dcterms:W3CDTF">2018-09-17T06:47:00Z</dcterms:modified>
</cp:coreProperties>
</file>