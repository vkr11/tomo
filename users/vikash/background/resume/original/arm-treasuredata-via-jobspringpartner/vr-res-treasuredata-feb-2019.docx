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107"/>
        <w:gridCol w:w="5107"/>
      </w:tblGrid>
      <w:tr w:rsidR="00D7603C" w:rsidRPr="00335A92" w14:paraId="6F1C8132" w14:textId="77777777" w:rsidTr="00D7603C">
        <w:tc>
          <w:tcPr>
            <w:tcW w:w="5107" w:type="dxa"/>
          </w:tcPr>
          <w:p w14:paraId="657D27C2" w14:textId="74011EF8" w:rsidR="00D7603C" w:rsidRPr="00335A92" w:rsidRDefault="00FA1389" w:rsidP="0040193F">
            <w:pPr>
              <w:tabs>
                <w:tab w:val="left" w:pos="4110"/>
              </w:tabs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  <w:sz w:val="56"/>
              </w:rPr>
              <w:t>Vikash Rungta</w:t>
            </w:r>
          </w:p>
        </w:tc>
        <w:tc>
          <w:tcPr>
            <w:tcW w:w="5107" w:type="dxa"/>
          </w:tcPr>
          <w:p w14:paraId="0D6B3836" w14:textId="150EDCEC" w:rsidR="00D7603C" w:rsidRPr="00335A92" w:rsidRDefault="006B2310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Fremont</w:t>
            </w:r>
            <w:r w:rsidR="00D7603C" w:rsidRPr="00335A92">
              <w:rPr>
                <w:rFonts w:ascii="Arial" w:hAnsi="Arial" w:cs="Arial"/>
              </w:rPr>
              <w:t>, CA</w:t>
            </w:r>
          </w:p>
          <w:p w14:paraId="65583752" w14:textId="5C2D35A9" w:rsidR="00D7603C" w:rsidRDefault="00D7603C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408-</w:t>
            </w:r>
            <w:r w:rsidR="00C10EEA" w:rsidRPr="00335A92">
              <w:rPr>
                <w:rFonts w:ascii="Arial" w:hAnsi="Arial" w:cs="Arial"/>
              </w:rPr>
              <w:t>390</w:t>
            </w:r>
            <w:r w:rsidR="00FD2A8A" w:rsidRPr="00335A92">
              <w:rPr>
                <w:rFonts w:ascii="Arial" w:hAnsi="Arial" w:cs="Arial"/>
              </w:rPr>
              <w:t>-</w:t>
            </w:r>
            <w:r w:rsidR="00C10EEA" w:rsidRPr="00335A92">
              <w:rPr>
                <w:rFonts w:ascii="Arial" w:hAnsi="Arial" w:cs="Arial"/>
              </w:rPr>
              <w:t>1527</w:t>
            </w:r>
            <w:r w:rsidRPr="00335A92">
              <w:rPr>
                <w:rFonts w:ascii="Arial" w:hAnsi="Arial" w:cs="Arial"/>
              </w:rPr>
              <w:t>,</w:t>
            </w:r>
            <w:r w:rsidR="00296E41">
              <w:rPr>
                <w:rFonts w:ascii="Arial" w:hAnsi="Arial" w:cs="Arial"/>
              </w:rPr>
              <w:t xml:space="preserve"> </w:t>
            </w:r>
            <w:hyperlink r:id="rId7" w:history="1">
              <w:r w:rsidR="00296E41" w:rsidRPr="00C87F86">
                <w:rPr>
                  <w:rStyle w:val="Hyperlink"/>
                  <w:rFonts w:ascii="Arial" w:hAnsi="Arial" w:cs="Arial"/>
                </w:rPr>
                <w:t>vikashrungta@gmail.com</w:t>
              </w:r>
            </w:hyperlink>
            <w:r w:rsidR="00296E41">
              <w:rPr>
                <w:rFonts w:ascii="Arial" w:hAnsi="Arial" w:cs="Arial"/>
              </w:rPr>
              <w:t xml:space="preserve"> </w:t>
            </w:r>
          </w:p>
          <w:p w14:paraId="211BA559" w14:textId="7AFDE678" w:rsidR="00616F90" w:rsidRPr="00335A92" w:rsidRDefault="00616F90" w:rsidP="00D7603C">
            <w:pPr>
              <w:jc w:val="right"/>
              <w:rPr>
                <w:rFonts w:ascii="Arial" w:hAnsi="Arial" w:cs="Arial"/>
              </w:rPr>
            </w:pPr>
            <w:r w:rsidRPr="00616F90">
              <w:rPr>
                <w:rFonts w:ascii="Arial" w:hAnsi="Arial" w:cs="Arial"/>
              </w:rPr>
              <w:t>https://www.linkedin.com/in/vrungta/</w:t>
            </w:r>
          </w:p>
          <w:p w14:paraId="044F3E7A" w14:textId="77777777" w:rsidR="00D7603C" w:rsidRPr="00335A92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3A4DDE3D" w14:textId="1AAAD27A" w:rsid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335A9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D7D581" wp14:editId="73265D0C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945C8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Pr="0060429F">
        <w:rPr>
          <w:rFonts w:ascii="Arial" w:hAnsi="Arial" w:cs="Arial"/>
        </w:rPr>
        <w:t xml:space="preserve">Entrepreneurial Product Manager, with technical background </w:t>
      </w:r>
    </w:p>
    <w:p w14:paraId="1309FA66" w14:textId="58539C95" w:rsidR="0060429F" w:rsidRP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60429F">
        <w:rPr>
          <w:rFonts w:ascii="Arial" w:hAnsi="Arial" w:cs="Arial"/>
        </w:rPr>
        <w:t xml:space="preserve">Experienced in building products from ground up for startups &amp; fortune 500 companies </w:t>
      </w:r>
    </w:p>
    <w:p w14:paraId="339541D1" w14:textId="4533E730" w:rsidR="000B0E75" w:rsidRDefault="000D493B" w:rsidP="00D5282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D5282F">
        <w:rPr>
          <w:rFonts w:ascii="Arial" w:hAnsi="Arial" w:cs="Arial"/>
        </w:rPr>
        <w:t>Strong analytical skills. F</w:t>
      </w:r>
      <w:r w:rsidR="00913796" w:rsidRPr="00D5282F">
        <w:rPr>
          <w:rFonts w:ascii="Arial" w:hAnsi="Arial" w:cs="Arial"/>
        </w:rPr>
        <w:t xml:space="preserve">ocus on </w:t>
      </w:r>
      <w:r w:rsidR="005F22F1" w:rsidRPr="00D5282F">
        <w:rPr>
          <w:rFonts w:ascii="Arial" w:hAnsi="Arial" w:cs="Arial"/>
        </w:rPr>
        <w:t>KPIs and making data driven decisions</w:t>
      </w:r>
    </w:p>
    <w:p w14:paraId="35044E96" w14:textId="47BEA898" w:rsidR="00D5282F" w:rsidRDefault="00D5282F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Innovative thinker</w:t>
      </w:r>
      <w:r w:rsidR="0035398B">
        <w:rPr>
          <w:rFonts w:ascii="Arial" w:hAnsi="Arial" w:cs="Arial"/>
        </w:rPr>
        <w:t>. Always looking at creative way to solve a problem for the customers</w:t>
      </w:r>
      <w:r w:rsidR="00FE6E29">
        <w:rPr>
          <w:rFonts w:ascii="Arial" w:hAnsi="Arial" w:cs="Arial"/>
        </w:rPr>
        <w:t xml:space="preserve"> &amp; </w:t>
      </w:r>
      <w:r w:rsidR="0035398B">
        <w:rPr>
          <w:rFonts w:ascii="Arial" w:hAnsi="Arial" w:cs="Arial"/>
        </w:rPr>
        <w:t>users</w:t>
      </w:r>
    </w:p>
    <w:p w14:paraId="1B763673" w14:textId="73958050" w:rsidR="007462E3" w:rsidRPr="00334B87" w:rsidRDefault="007462E3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Experience with building products while working </w:t>
      </w:r>
      <w:r w:rsidR="00355086">
        <w:rPr>
          <w:rFonts w:ascii="Arial" w:hAnsi="Arial" w:cs="Arial"/>
        </w:rPr>
        <w:t xml:space="preserve">with people </w:t>
      </w:r>
      <w:r>
        <w:rPr>
          <w:rFonts w:ascii="Arial" w:hAnsi="Arial" w:cs="Arial"/>
        </w:rPr>
        <w:t>cross-geography with cross-functional teams</w:t>
      </w:r>
    </w:p>
    <w:p w14:paraId="000AC313" w14:textId="72EA850E" w:rsidR="006905CA" w:rsidRPr="00335A92" w:rsidRDefault="00D52EB6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 xml:space="preserve">Relevant </w:t>
      </w:r>
      <w:sdt>
        <w:sdtPr>
          <w:rPr>
            <w:rFonts w:ascii="Arial" w:hAnsi="Arial" w:cs="Arial"/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335A92">
            <w:rPr>
              <w:rFonts w:ascii="Arial" w:hAnsi="Arial" w:cs="Arial"/>
              <w:sz w:val="32"/>
            </w:rPr>
            <w:t>Experience</w:t>
          </w:r>
        </w:sdtContent>
      </w:sdt>
    </w:p>
    <w:p w14:paraId="4699C6D1" w14:textId="139DC236" w:rsidR="0090075F" w:rsidRPr="00335A92" w:rsidRDefault="002C7055" w:rsidP="0090075F">
      <w:pPr>
        <w:pStyle w:val="Heading3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Sr. </w:t>
      </w:r>
      <w:r w:rsidR="0090075F" w:rsidRPr="00335A92">
        <w:rPr>
          <w:rFonts w:ascii="Arial" w:hAnsi="Arial" w:cs="Arial"/>
          <w:b/>
        </w:rPr>
        <w:t>Product</w:t>
      </w:r>
      <w:r>
        <w:rPr>
          <w:rFonts w:ascii="Arial" w:hAnsi="Arial" w:cs="Arial"/>
          <w:b/>
        </w:rPr>
        <w:t xml:space="preserve"> Manager</w:t>
      </w:r>
      <w:r w:rsidR="0090075F" w:rsidRPr="00335A92">
        <w:rPr>
          <w:rFonts w:ascii="Arial" w:hAnsi="Arial" w:cs="Arial"/>
          <w:b/>
        </w:rPr>
        <w:t xml:space="preserve">, Infinera </w:t>
      </w:r>
      <w:r w:rsidR="0090075F" w:rsidRPr="00335A92">
        <w:rPr>
          <w:rFonts w:ascii="Arial" w:hAnsi="Arial" w:cs="Arial"/>
          <w:sz w:val="22"/>
        </w:rPr>
        <w:t>(prev. engineering; Marketing; Strategy)</w:t>
      </w:r>
      <w:r w:rsidR="0090075F" w:rsidRPr="00335A92">
        <w:rPr>
          <w:rFonts w:ascii="Arial" w:hAnsi="Arial" w:cs="Arial"/>
          <w:b/>
        </w:rPr>
        <w:tab/>
      </w:r>
      <w:r w:rsidR="0090075F" w:rsidRPr="00335A92">
        <w:rPr>
          <w:rFonts w:ascii="Arial" w:hAnsi="Arial" w:cs="Arial"/>
          <w:b/>
        </w:rPr>
        <w:tab/>
      </w:r>
      <w:r w:rsidR="00F9263F">
        <w:rPr>
          <w:rFonts w:ascii="Arial" w:hAnsi="Arial" w:cs="Arial"/>
          <w:b/>
        </w:rPr>
        <w:t>2013</w:t>
      </w:r>
      <w:r w:rsidR="0090075F" w:rsidRPr="00335A92">
        <w:rPr>
          <w:rFonts w:ascii="Arial" w:hAnsi="Arial" w:cs="Arial"/>
          <w:b/>
        </w:rPr>
        <w:t xml:space="preserve"> - Present</w:t>
      </w:r>
    </w:p>
    <w:p w14:paraId="146D1B1E" w14:textId="77777777" w:rsidR="0090075F" w:rsidRPr="00335A92" w:rsidRDefault="0090075F" w:rsidP="0090075F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>Infinera builds multi-terabit transport networks that enable connectivity between cloud data centers</w:t>
      </w:r>
    </w:p>
    <w:p w14:paraId="69E3EA54" w14:textId="37D03BE5" w:rsidR="002A0BEA" w:rsidRDefault="002A0BEA" w:rsidP="002A0BEA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Built SAAS product to help manage devices in the network, analytics product to monitor various performance KPIs,</w:t>
      </w:r>
      <w:r w:rsidR="00E632D8">
        <w:rPr>
          <w:rFonts w:ascii="Arial" w:hAnsi="Arial" w:cs="Arial"/>
        </w:rPr>
        <w:t xml:space="preserve"> generated Machine Learning based Insights to enable better decision making</w:t>
      </w:r>
      <w:bookmarkStart w:id="0" w:name="_GoBack"/>
      <w:bookmarkEnd w:id="0"/>
      <w:r w:rsidR="00E632D8">
        <w:rPr>
          <w:rFonts w:ascii="Arial" w:hAnsi="Arial" w:cs="Arial"/>
        </w:rPr>
        <w:t>. Optionally this product could be deployed on prem by customers</w:t>
      </w:r>
    </w:p>
    <w:p w14:paraId="0FB0A83B" w14:textId="52D253C1" w:rsidR="002A0BEA" w:rsidRPr="00335A92" w:rsidRDefault="002A0BEA" w:rsidP="002A0BEA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Developed &amp; executed long term roadmap driving towards a Cognitive Network – A self-driving, self-healing network  </w:t>
      </w:r>
    </w:p>
    <w:p w14:paraId="38B6038C" w14:textId="59E93248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Responsible for shaping product roadmap in collaboration with Architecture, Engineering</w:t>
      </w:r>
      <w:r w:rsidR="003B5B31">
        <w:rPr>
          <w:rFonts w:ascii="Arial" w:hAnsi="Arial" w:cs="Arial"/>
        </w:rPr>
        <w:t>, Customers &amp; Execs</w:t>
      </w:r>
    </w:p>
    <w:p w14:paraId="39B2EDC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Conceptualized, defined, developed vision of industry leading network automation solution deployed on public &amp; private cloud – enabled ~30% reduction in total cost of ownership while improving reliability </w:t>
      </w:r>
    </w:p>
    <w:p w14:paraId="2493585B" w14:textId="77777777" w:rsidR="0090075F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Identify, analyze competitive threats/opportunities to influence current sales &amp; future product strategy</w:t>
      </w:r>
    </w:p>
    <w:p w14:paraId="43B173C6" w14:textId="4051CE18" w:rsidR="0090075F" w:rsidRDefault="0090075F" w:rsidP="0090075F">
      <w:pPr>
        <w:pStyle w:val="ListBullet"/>
        <w:rPr>
          <w:rFonts w:ascii="Arial" w:hAnsi="Arial" w:cs="Arial"/>
        </w:rPr>
      </w:pPr>
      <w:r w:rsidRPr="00A43071">
        <w:rPr>
          <w:rFonts w:ascii="Arial" w:hAnsi="Arial" w:cs="Arial"/>
        </w:rPr>
        <w:t>Define and analyze key metrics to inform decision-making and measure success</w:t>
      </w:r>
      <w:r>
        <w:rPr>
          <w:rFonts w:ascii="Arial" w:hAnsi="Arial" w:cs="Arial"/>
        </w:rPr>
        <w:t xml:space="preserve"> based on data</w:t>
      </w:r>
    </w:p>
    <w:p w14:paraId="1D5C5513" w14:textId="09551202" w:rsidR="003B5B31" w:rsidRDefault="003B5B31" w:rsidP="0090075F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Customers include Fortuner 100, Fortune 500 Enterprises, Small Enterprises &amp; Big Infrastructure providers</w:t>
      </w:r>
    </w:p>
    <w:p w14:paraId="1FA08901" w14:textId="30157EF2" w:rsidR="002A0BEA" w:rsidRPr="00335A92" w:rsidRDefault="002A0BEA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Led 50+ cross-functional teams to execute coordinated project goals</w:t>
      </w:r>
    </w:p>
    <w:p w14:paraId="09B34F2C" w14:textId="6370D6AB" w:rsidR="0090075F" w:rsidRPr="00335A92" w:rsidRDefault="0090075F" w:rsidP="0090075F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Lead marketing to define &amp; execute </w:t>
      </w:r>
      <w:r>
        <w:rPr>
          <w:rFonts w:ascii="Arial" w:hAnsi="Arial" w:cs="Arial"/>
        </w:rPr>
        <w:t>Go-To-Market (</w:t>
      </w:r>
      <w:r w:rsidRPr="00335A92">
        <w:rPr>
          <w:rFonts w:ascii="Arial" w:hAnsi="Arial" w:cs="Arial"/>
        </w:rPr>
        <w:t>GTM</w:t>
      </w:r>
      <w:r>
        <w:rPr>
          <w:rFonts w:ascii="Arial" w:hAnsi="Arial" w:cs="Arial"/>
        </w:rPr>
        <w:t>)</w:t>
      </w:r>
      <w:r w:rsidRPr="00335A92">
        <w:rPr>
          <w:rFonts w:ascii="Arial" w:hAnsi="Arial" w:cs="Arial"/>
        </w:rPr>
        <w:t xml:space="preserve"> plan, resulting in 100s of successful deployment &amp; $10M+ revenue</w:t>
      </w:r>
      <w:r w:rsidR="003B5B31">
        <w:rPr>
          <w:rFonts w:ascii="Arial" w:hAnsi="Arial" w:cs="Arial"/>
        </w:rPr>
        <w:t xml:space="preserve"> Worked with Sales, Marketing, Partners &amp; Customer success teams</w:t>
      </w:r>
    </w:p>
    <w:p w14:paraId="3C11810D" w14:textId="77777777" w:rsidR="0090075F" w:rsidRDefault="0090075F" w:rsidP="007C605B">
      <w:pPr>
        <w:pStyle w:val="Heading3"/>
        <w:rPr>
          <w:rFonts w:ascii="Arial" w:hAnsi="Arial" w:cs="Arial"/>
          <w:b/>
        </w:rPr>
      </w:pPr>
    </w:p>
    <w:p w14:paraId="37EA62B4" w14:textId="61126415" w:rsidR="006905CA" w:rsidRPr="00335A92" w:rsidRDefault="006905C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Co-Founder</w:t>
      </w:r>
      <w:r w:rsidR="001A2AA4">
        <w:rPr>
          <w:rFonts w:ascii="Arial" w:hAnsi="Arial" w:cs="Arial"/>
          <w:b/>
        </w:rPr>
        <w:t xml:space="preserve">- </w:t>
      </w:r>
      <w:r w:rsidRPr="00335A92">
        <w:rPr>
          <w:rFonts w:ascii="Arial" w:hAnsi="Arial" w:cs="Arial"/>
          <w:b/>
        </w:rPr>
        <w:t>Head Of Product</w:t>
      </w:r>
      <w:r w:rsidR="001A2AA4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r w:rsidR="00A722BE">
        <w:rPr>
          <w:rFonts w:ascii="Arial" w:hAnsi="Arial" w:cs="Arial"/>
          <w:b/>
        </w:rPr>
        <w:t>LawGro</w:t>
      </w:r>
      <w:r w:rsidR="001A2AA4">
        <w:rPr>
          <w:rFonts w:ascii="Arial" w:hAnsi="Arial" w:cs="Arial"/>
          <w:b/>
        </w:rPr>
        <w:t xml:space="preserve"> 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043DD4" w:rsidRPr="00335A92">
        <w:rPr>
          <w:rFonts w:ascii="Arial" w:hAnsi="Arial" w:cs="Arial"/>
          <w:b/>
        </w:rPr>
        <w:t>1</w:t>
      </w:r>
      <w:r w:rsidR="007D0F54">
        <w:rPr>
          <w:rFonts w:ascii="Arial" w:hAnsi="Arial" w:cs="Arial"/>
          <w:b/>
        </w:rPr>
        <w:t>6</w:t>
      </w:r>
      <w:r w:rsidRPr="00335A92">
        <w:rPr>
          <w:rFonts w:ascii="Arial" w:hAnsi="Arial" w:cs="Arial"/>
          <w:b/>
        </w:rPr>
        <w:t xml:space="preserve"> - </w:t>
      </w:r>
      <w:r w:rsidR="00D62F26">
        <w:rPr>
          <w:rFonts w:ascii="Arial" w:hAnsi="Arial" w:cs="Arial"/>
          <w:b/>
        </w:rPr>
        <w:t>2019</w:t>
      </w:r>
    </w:p>
    <w:p w14:paraId="35D97314" w14:textId="4518BD4E" w:rsidR="00952CC9" w:rsidRPr="00335A92" w:rsidRDefault="00DA756B" w:rsidP="00FB636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Startup building </w:t>
      </w:r>
      <w:r w:rsidR="00432612">
        <w:rPr>
          <w:rFonts w:ascii="Arial" w:hAnsi="Arial" w:cs="Arial"/>
        </w:rPr>
        <w:t xml:space="preserve">Software </w:t>
      </w:r>
      <w:proofErr w:type="gramStart"/>
      <w:r w:rsidR="00432612">
        <w:rPr>
          <w:rFonts w:ascii="Arial" w:hAnsi="Arial" w:cs="Arial"/>
        </w:rPr>
        <w:t>As</w:t>
      </w:r>
      <w:proofErr w:type="gramEnd"/>
      <w:r w:rsidR="00432612">
        <w:rPr>
          <w:rFonts w:ascii="Arial" w:hAnsi="Arial" w:cs="Arial"/>
        </w:rPr>
        <w:t xml:space="preserve"> A Service (</w:t>
      </w:r>
      <w:r w:rsidR="00FB6361" w:rsidRPr="00335A92">
        <w:rPr>
          <w:rFonts w:ascii="Arial" w:hAnsi="Arial" w:cs="Arial"/>
        </w:rPr>
        <w:t>SAAS</w:t>
      </w:r>
      <w:r w:rsidR="00432612">
        <w:rPr>
          <w:rFonts w:ascii="Arial" w:hAnsi="Arial" w:cs="Arial"/>
        </w:rPr>
        <w:t>)</w:t>
      </w:r>
      <w:r w:rsidR="00FB6361" w:rsidRPr="00335A92">
        <w:rPr>
          <w:rFonts w:ascii="Arial" w:hAnsi="Arial" w:cs="Arial"/>
        </w:rPr>
        <w:t xml:space="preserve"> product </w:t>
      </w:r>
      <w:r w:rsidR="00066305" w:rsidRPr="00335A92">
        <w:rPr>
          <w:rFonts w:ascii="Arial" w:hAnsi="Arial" w:cs="Arial"/>
        </w:rPr>
        <w:t>that enables law</w:t>
      </w:r>
      <w:r w:rsidR="00D36C2D" w:rsidRPr="00335A92">
        <w:rPr>
          <w:rFonts w:ascii="Arial" w:hAnsi="Arial" w:cs="Arial"/>
        </w:rPr>
        <w:t xml:space="preserve"> </w:t>
      </w:r>
      <w:r w:rsidR="00E2477B" w:rsidRPr="00335A92">
        <w:rPr>
          <w:rFonts w:ascii="Arial" w:hAnsi="Arial" w:cs="Arial"/>
        </w:rPr>
        <w:t xml:space="preserve">firms </w:t>
      </w:r>
      <w:r w:rsidR="00D36C2D" w:rsidRPr="00335A92">
        <w:rPr>
          <w:rFonts w:ascii="Arial" w:hAnsi="Arial" w:cs="Arial"/>
        </w:rPr>
        <w:t xml:space="preserve">to </w:t>
      </w:r>
      <w:r w:rsidR="00E2477B" w:rsidRPr="00335A92">
        <w:rPr>
          <w:rFonts w:ascii="Arial" w:hAnsi="Arial" w:cs="Arial"/>
        </w:rPr>
        <w:t xml:space="preserve">grow </w:t>
      </w:r>
      <w:r w:rsidR="002D3A8B" w:rsidRPr="00335A92">
        <w:rPr>
          <w:rFonts w:ascii="Arial" w:hAnsi="Arial" w:cs="Arial"/>
        </w:rPr>
        <w:t xml:space="preserve">through </w:t>
      </w:r>
      <w:r w:rsidR="00952CC9" w:rsidRPr="00335A92">
        <w:rPr>
          <w:rFonts w:ascii="Arial" w:hAnsi="Arial" w:cs="Arial"/>
        </w:rPr>
        <w:t>workflow</w:t>
      </w:r>
      <w:r w:rsidR="002D3A8B" w:rsidRPr="00335A92">
        <w:rPr>
          <w:rFonts w:ascii="Arial" w:hAnsi="Arial" w:cs="Arial"/>
        </w:rPr>
        <w:t xml:space="preserve"> automation</w:t>
      </w:r>
      <w:r w:rsidR="00066305" w:rsidRPr="00335A92">
        <w:rPr>
          <w:rFonts w:ascii="Arial" w:hAnsi="Arial" w:cs="Arial"/>
        </w:rPr>
        <w:t>, lead</w:t>
      </w:r>
      <w:r w:rsidR="00E90212">
        <w:rPr>
          <w:rFonts w:ascii="Arial" w:hAnsi="Arial" w:cs="Arial"/>
        </w:rPr>
        <w:t xml:space="preserve"> </w:t>
      </w:r>
      <w:r w:rsidR="00066305" w:rsidRPr="00335A92">
        <w:rPr>
          <w:rFonts w:ascii="Arial" w:hAnsi="Arial" w:cs="Arial"/>
        </w:rPr>
        <w:t>gen</w:t>
      </w:r>
      <w:r w:rsidR="00E90212">
        <w:rPr>
          <w:rFonts w:ascii="Arial" w:hAnsi="Arial" w:cs="Arial"/>
        </w:rPr>
        <w:t>eration</w:t>
      </w:r>
      <w:r w:rsidR="00D36C2D" w:rsidRPr="00335A92">
        <w:rPr>
          <w:rFonts w:ascii="Arial" w:hAnsi="Arial" w:cs="Arial"/>
        </w:rPr>
        <w:t xml:space="preserve"> </w:t>
      </w:r>
      <w:r w:rsidR="000A0DF5" w:rsidRPr="00335A92">
        <w:rPr>
          <w:rFonts w:ascii="Arial" w:hAnsi="Arial" w:cs="Arial"/>
        </w:rPr>
        <w:t>&amp;</w:t>
      </w:r>
      <w:r w:rsidR="00D36C2D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efficiency improvement</w:t>
      </w:r>
      <w:r w:rsidR="00D36C2D" w:rsidRPr="00335A92">
        <w:rPr>
          <w:rFonts w:ascii="Arial" w:hAnsi="Arial" w:cs="Arial"/>
        </w:rPr>
        <w:t>s</w:t>
      </w:r>
    </w:p>
    <w:p w14:paraId="1CD58A07" w14:textId="7D80CCD5" w:rsidR="006C482D" w:rsidRPr="00335A92" w:rsidRDefault="00952CC9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</w:rPr>
        <w:t xml:space="preserve">Conceptualized, built &amp; shipped </w:t>
      </w:r>
      <w:r w:rsidR="00066305" w:rsidRPr="00335A92">
        <w:rPr>
          <w:rFonts w:ascii="Arial" w:hAnsi="Arial" w:cs="Arial"/>
        </w:rPr>
        <w:t xml:space="preserve">scalable </w:t>
      </w:r>
      <w:r w:rsidR="00E1774E" w:rsidRPr="00335A92">
        <w:rPr>
          <w:rFonts w:ascii="Arial" w:hAnsi="Arial" w:cs="Arial"/>
        </w:rPr>
        <w:t>cloud-based</w:t>
      </w:r>
      <w:r w:rsidR="00D36C2D" w:rsidRPr="00335A92">
        <w:rPr>
          <w:rFonts w:ascii="Arial" w:hAnsi="Arial" w:cs="Arial"/>
        </w:rPr>
        <w:t xml:space="preserve"> </w:t>
      </w:r>
      <w:r w:rsidRPr="00335A92">
        <w:rPr>
          <w:rFonts w:ascii="Arial" w:hAnsi="Arial" w:cs="Arial"/>
        </w:rPr>
        <w:t>product</w:t>
      </w:r>
      <w:r w:rsidR="00D36C2D" w:rsidRPr="00335A92">
        <w:rPr>
          <w:rFonts w:ascii="Arial" w:hAnsi="Arial" w:cs="Arial"/>
        </w:rPr>
        <w:t xml:space="preserve"> on </w:t>
      </w:r>
      <w:r w:rsidRPr="00335A92">
        <w:rPr>
          <w:rFonts w:ascii="Arial" w:hAnsi="Arial" w:cs="Arial"/>
        </w:rPr>
        <w:t>Web, i</w:t>
      </w:r>
      <w:r w:rsidR="00501359" w:rsidRPr="00335A92">
        <w:rPr>
          <w:rFonts w:ascii="Arial" w:hAnsi="Arial" w:cs="Arial"/>
        </w:rPr>
        <w:t>OS</w:t>
      </w:r>
      <w:r w:rsidRPr="00335A92">
        <w:rPr>
          <w:rFonts w:ascii="Arial" w:hAnsi="Arial" w:cs="Arial"/>
        </w:rPr>
        <w:t xml:space="preserve">, </w:t>
      </w:r>
      <w:r w:rsidR="00501359" w:rsidRPr="00335A92">
        <w:rPr>
          <w:rFonts w:ascii="Arial" w:hAnsi="Arial" w:cs="Arial"/>
        </w:rPr>
        <w:t>A</w:t>
      </w:r>
      <w:r w:rsidRPr="00335A92">
        <w:rPr>
          <w:rFonts w:ascii="Arial" w:hAnsi="Arial" w:cs="Arial"/>
        </w:rPr>
        <w:t>ndroid</w:t>
      </w:r>
      <w:r w:rsidR="00517BB4">
        <w:rPr>
          <w:rFonts w:ascii="Arial" w:hAnsi="Arial" w:cs="Arial"/>
        </w:rPr>
        <w:t xml:space="preserve">, </w:t>
      </w:r>
      <w:r w:rsidR="00025B9B">
        <w:rPr>
          <w:rFonts w:ascii="Arial" w:hAnsi="Arial" w:cs="Arial"/>
        </w:rPr>
        <w:t>created</w:t>
      </w:r>
      <w:r w:rsidR="00517BB4">
        <w:rPr>
          <w:rFonts w:ascii="Arial" w:hAnsi="Arial" w:cs="Arial"/>
        </w:rPr>
        <w:t xml:space="preserve"> user stories</w:t>
      </w:r>
      <w:r w:rsidR="00025B9B">
        <w:rPr>
          <w:rFonts w:ascii="Arial" w:hAnsi="Arial" w:cs="Arial"/>
        </w:rPr>
        <w:t>,</w:t>
      </w:r>
      <w:r w:rsidR="00517BB4">
        <w:rPr>
          <w:rFonts w:ascii="Arial" w:hAnsi="Arial" w:cs="Arial"/>
        </w:rPr>
        <w:t xml:space="preserve"> wireframes</w:t>
      </w:r>
      <w:r w:rsidR="00025B9B">
        <w:rPr>
          <w:rFonts w:ascii="Arial" w:hAnsi="Arial" w:cs="Arial"/>
        </w:rPr>
        <w:t>, roadmaps &amp; GTM plan</w:t>
      </w:r>
    </w:p>
    <w:p w14:paraId="64B44B21" w14:textId="5FC78C00" w:rsidR="00063E8E" w:rsidRPr="00335A92" w:rsidRDefault="00063E8E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  <w:lang w:eastAsia="en-US"/>
        </w:rPr>
        <w:t>Monitored KPIs, funnels</w:t>
      </w:r>
      <w:r w:rsidR="00B44B1E" w:rsidRPr="00335A92">
        <w:rPr>
          <w:rFonts w:ascii="Arial" w:hAnsi="Arial" w:cs="Arial"/>
          <w:lang w:eastAsia="en-US"/>
        </w:rPr>
        <w:t xml:space="preserve">, </w:t>
      </w:r>
      <w:r w:rsidR="005E3246" w:rsidRPr="00335A92">
        <w:rPr>
          <w:rFonts w:ascii="Arial" w:hAnsi="Arial" w:cs="Arial"/>
          <w:lang w:eastAsia="en-US"/>
        </w:rPr>
        <w:t>g</w:t>
      </w:r>
      <w:r w:rsidRPr="00335A92">
        <w:rPr>
          <w:rFonts w:ascii="Arial" w:hAnsi="Arial" w:cs="Arial"/>
          <w:lang w:eastAsia="en-US"/>
        </w:rPr>
        <w:t xml:space="preserve">oals </w:t>
      </w:r>
      <w:r w:rsidR="00B44B1E" w:rsidRPr="00335A92">
        <w:rPr>
          <w:rFonts w:ascii="Arial" w:hAnsi="Arial" w:cs="Arial"/>
          <w:lang w:eastAsia="en-US"/>
        </w:rPr>
        <w:t xml:space="preserve">&amp; performance </w:t>
      </w:r>
      <w:r w:rsidRPr="00335A92">
        <w:rPr>
          <w:rFonts w:ascii="Arial" w:hAnsi="Arial" w:cs="Arial"/>
          <w:lang w:eastAsia="en-US"/>
        </w:rPr>
        <w:t>using G</w:t>
      </w:r>
      <w:r w:rsidR="005E3246" w:rsidRPr="00335A92">
        <w:rPr>
          <w:rFonts w:ascii="Arial" w:hAnsi="Arial" w:cs="Arial"/>
          <w:lang w:eastAsia="en-US"/>
        </w:rPr>
        <w:t xml:space="preserve">oogle </w:t>
      </w:r>
      <w:r w:rsidRPr="00335A92">
        <w:rPr>
          <w:rFonts w:ascii="Arial" w:hAnsi="Arial" w:cs="Arial"/>
          <w:lang w:eastAsia="en-US"/>
        </w:rPr>
        <w:t>A</w:t>
      </w:r>
      <w:r w:rsidR="005E3246" w:rsidRPr="00335A92">
        <w:rPr>
          <w:rFonts w:ascii="Arial" w:hAnsi="Arial" w:cs="Arial"/>
          <w:lang w:eastAsia="en-US"/>
        </w:rPr>
        <w:t>nalytics</w:t>
      </w:r>
      <w:r w:rsidRPr="00335A92">
        <w:rPr>
          <w:rFonts w:ascii="Arial" w:hAnsi="Arial" w:cs="Arial"/>
          <w:lang w:eastAsia="en-US"/>
        </w:rPr>
        <w:t xml:space="preserve">, Mixpanel, New relic </w:t>
      </w:r>
      <w:r w:rsidR="005E65EE" w:rsidRPr="00335A92">
        <w:rPr>
          <w:rFonts w:ascii="Arial" w:hAnsi="Arial" w:cs="Arial"/>
          <w:lang w:eastAsia="en-US"/>
        </w:rPr>
        <w:t>etc.</w:t>
      </w:r>
      <w:r w:rsidR="00952CC9" w:rsidRPr="00335A92">
        <w:rPr>
          <w:rFonts w:ascii="Arial" w:hAnsi="Arial" w:cs="Arial"/>
          <w:lang w:eastAsia="en-US"/>
        </w:rPr>
        <w:t xml:space="preserve"> </w:t>
      </w:r>
      <w:r w:rsidRPr="00335A92">
        <w:rPr>
          <w:rFonts w:ascii="Arial" w:hAnsi="Arial" w:cs="Arial"/>
          <w:lang w:eastAsia="en-US"/>
        </w:rPr>
        <w:t>analytics tools</w:t>
      </w:r>
      <w:r w:rsidR="00952CC9" w:rsidRPr="00335A92">
        <w:rPr>
          <w:rFonts w:ascii="Arial" w:hAnsi="Arial" w:cs="Arial"/>
          <w:lang w:eastAsia="en-US"/>
        </w:rPr>
        <w:t xml:space="preserve"> to understand user behavior </w:t>
      </w:r>
      <w:r w:rsidR="000B1185" w:rsidRPr="00335A92">
        <w:rPr>
          <w:rFonts w:ascii="Arial" w:hAnsi="Arial" w:cs="Arial"/>
          <w:lang w:eastAsia="en-US"/>
        </w:rPr>
        <w:t>to</w:t>
      </w:r>
      <w:r w:rsidR="00952CC9" w:rsidRPr="00335A92">
        <w:rPr>
          <w:rFonts w:ascii="Arial" w:hAnsi="Arial" w:cs="Arial"/>
          <w:lang w:eastAsia="en-US"/>
        </w:rPr>
        <w:t xml:space="preserve"> identify key areas of improvement </w:t>
      </w:r>
    </w:p>
    <w:p w14:paraId="73B32DBE" w14:textId="48C8EE54" w:rsidR="00063E8E" w:rsidRDefault="00834E58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Technical a</w:t>
      </w:r>
      <w:r w:rsidR="00D6343C" w:rsidRPr="00335A92">
        <w:rPr>
          <w:rFonts w:ascii="Arial" w:hAnsi="Arial" w:cs="Arial"/>
        </w:rPr>
        <w:t>rchitect</w:t>
      </w:r>
      <w:r>
        <w:rPr>
          <w:rFonts w:ascii="Arial" w:hAnsi="Arial" w:cs="Arial"/>
        </w:rPr>
        <w:t>ure</w:t>
      </w:r>
      <w:r w:rsidR="00D6343C" w:rsidRPr="00335A9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of </w:t>
      </w:r>
      <w:r w:rsidR="00AA6461" w:rsidRPr="00335A92">
        <w:rPr>
          <w:rFonts w:ascii="Arial" w:hAnsi="Arial" w:cs="Arial"/>
        </w:rPr>
        <w:t xml:space="preserve">product </w:t>
      </w:r>
      <w:r w:rsidR="000B0C44" w:rsidRPr="00335A92">
        <w:rPr>
          <w:rFonts w:ascii="Arial" w:hAnsi="Arial" w:cs="Arial"/>
        </w:rPr>
        <w:t>using AWS DynamoDB, EC2, Lambda, RDS, Machine Learning, API Gateway, IBM Watson, open source</w:t>
      </w:r>
      <w:r w:rsidR="00090204" w:rsidRPr="00335A92">
        <w:rPr>
          <w:rFonts w:ascii="Arial" w:hAnsi="Arial" w:cs="Arial"/>
        </w:rPr>
        <w:t xml:space="preserve"> </w:t>
      </w:r>
      <w:r w:rsidR="006E3E63" w:rsidRPr="00335A92">
        <w:rPr>
          <w:rFonts w:ascii="Arial" w:hAnsi="Arial" w:cs="Arial"/>
        </w:rPr>
        <w:t xml:space="preserve">software </w:t>
      </w:r>
      <w:r w:rsidR="005E3246" w:rsidRPr="00335A92">
        <w:rPr>
          <w:rFonts w:ascii="Arial" w:hAnsi="Arial" w:cs="Arial"/>
        </w:rPr>
        <w:t xml:space="preserve">&amp; </w:t>
      </w:r>
      <w:r w:rsidR="006E3E63" w:rsidRPr="00335A92">
        <w:rPr>
          <w:rFonts w:ascii="Arial" w:hAnsi="Arial" w:cs="Arial"/>
        </w:rPr>
        <w:t xml:space="preserve">built </w:t>
      </w:r>
      <w:r w:rsidR="000B0C44" w:rsidRPr="00335A92">
        <w:rPr>
          <w:rFonts w:ascii="Arial" w:hAnsi="Arial" w:cs="Arial"/>
        </w:rPr>
        <w:t xml:space="preserve">integration with </w:t>
      </w:r>
      <w:r w:rsidR="005E3246" w:rsidRPr="00335A92">
        <w:rPr>
          <w:rFonts w:ascii="Arial" w:hAnsi="Arial" w:cs="Arial"/>
        </w:rPr>
        <w:t>multiple API providers</w:t>
      </w:r>
    </w:p>
    <w:p w14:paraId="3D19690F" w14:textId="1A25FA79" w:rsidR="00866D71" w:rsidRDefault="00866D71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Built a two-sided marketplace for consumers to connect with lawyers. Captured detailed requirements of the </w:t>
      </w:r>
      <w:r w:rsidR="00AF25DB">
        <w:rPr>
          <w:rFonts w:ascii="Arial" w:hAnsi="Arial" w:cs="Arial"/>
        </w:rPr>
        <w:t xml:space="preserve">lead </w:t>
      </w:r>
      <w:r w:rsidR="00992873">
        <w:rPr>
          <w:rFonts w:ascii="Arial" w:hAnsi="Arial" w:cs="Arial"/>
        </w:rPr>
        <w:t>&amp;</w:t>
      </w:r>
      <w:r>
        <w:rPr>
          <w:rFonts w:ascii="Arial" w:hAnsi="Arial" w:cs="Arial"/>
        </w:rPr>
        <w:t xml:space="preserve"> matched them with </w:t>
      </w:r>
      <w:r w:rsidR="00C139AC">
        <w:rPr>
          <w:rFonts w:ascii="Arial" w:hAnsi="Arial" w:cs="Arial"/>
        </w:rPr>
        <w:t>lawyers</w:t>
      </w:r>
      <w:r w:rsidR="00AF25DB">
        <w:rPr>
          <w:rFonts w:ascii="Arial" w:hAnsi="Arial" w:cs="Arial"/>
        </w:rPr>
        <w:t xml:space="preserve">. Built an advanced matching </w:t>
      </w:r>
      <w:r w:rsidR="00E90212">
        <w:rPr>
          <w:rFonts w:ascii="Arial" w:hAnsi="Arial" w:cs="Arial"/>
        </w:rPr>
        <w:t xml:space="preserve">algorithm </w:t>
      </w:r>
      <w:r w:rsidR="00C139AC">
        <w:rPr>
          <w:rFonts w:ascii="Arial" w:hAnsi="Arial" w:cs="Arial"/>
        </w:rPr>
        <w:t>to increase satisfaction on both ends</w:t>
      </w:r>
    </w:p>
    <w:p w14:paraId="0E9C234F" w14:textId="4DCABF09" w:rsidR="00173CCB" w:rsidRDefault="00173CCB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Built a chatbot for customers to provide automated response to the leads and schedule appointment</w:t>
      </w:r>
    </w:p>
    <w:p w14:paraId="7A8ACFA6" w14:textId="19FCBE80" w:rsidR="00A43071" w:rsidRPr="00335A92" w:rsidRDefault="001D6133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Conducted</w:t>
      </w:r>
      <w:r w:rsidR="00A43071" w:rsidRPr="00A43071">
        <w:rPr>
          <w:rFonts w:ascii="Arial" w:hAnsi="Arial" w:cs="Arial"/>
        </w:rPr>
        <w:t xml:space="preserve"> usability studies, research and market analysis into product requirements to enhance user satisfaction</w:t>
      </w:r>
    </w:p>
    <w:p w14:paraId="43D1A74E" w14:textId="41482BE2" w:rsidR="00501723" w:rsidRPr="00335A92" w:rsidRDefault="00501723" w:rsidP="00501723">
      <w:pPr>
        <w:pStyle w:val="ListBullet"/>
        <w:numPr>
          <w:ilvl w:val="0"/>
          <w:numId w:val="25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Acquired </w:t>
      </w:r>
      <w:r w:rsidR="00515C58" w:rsidRPr="00335A92">
        <w:rPr>
          <w:rFonts w:ascii="Arial" w:hAnsi="Arial" w:cs="Arial"/>
        </w:rPr>
        <w:t xml:space="preserve">&amp; supported </w:t>
      </w:r>
      <w:r w:rsidRPr="00335A92">
        <w:rPr>
          <w:rFonts w:ascii="Arial" w:hAnsi="Arial" w:cs="Arial"/>
        </w:rPr>
        <w:t xml:space="preserve">1300+ </w:t>
      </w:r>
      <w:r w:rsidR="00515C58" w:rsidRPr="00335A92">
        <w:rPr>
          <w:rFonts w:ascii="Arial" w:hAnsi="Arial" w:cs="Arial"/>
        </w:rPr>
        <w:t>l</w:t>
      </w:r>
      <w:r w:rsidRPr="00335A92">
        <w:rPr>
          <w:rFonts w:ascii="Arial" w:hAnsi="Arial" w:cs="Arial"/>
        </w:rPr>
        <w:t xml:space="preserve">aw </w:t>
      </w:r>
      <w:r w:rsidR="00515C58" w:rsidRPr="00335A92">
        <w:rPr>
          <w:rFonts w:ascii="Arial" w:hAnsi="Arial" w:cs="Arial"/>
        </w:rPr>
        <w:t>f</w:t>
      </w:r>
      <w:r w:rsidRPr="00335A92">
        <w:rPr>
          <w:rFonts w:ascii="Arial" w:hAnsi="Arial" w:cs="Arial"/>
        </w:rPr>
        <w:t>irms as customer in 3 years via growth marketing techniques</w:t>
      </w:r>
      <w:r w:rsidR="00E00A99">
        <w:rPr>
          <w:rFonts w:ascii="Arial" w:hAnsi="Arial" w:cs="Arial"/>
        </w:rPr>
        <w:t>. Customer were located across the globe and required special consideration based on location and language</w:t>
      </w:r>
    </w:p>
    <w:p w14:paraId="3BEEBC6C" w14:textId="77777777" w:rsidR="007B7054" w:rsidRPr="00335A92" w:rsidRDefault="007B7054" w:rsidP="008E3A1D">
      <w:pPr>
        <w:pStyle w:val="ListBullet"/>
        <w:numPr>
          <w:ilvl w:val="0"/>
          <w:numId w:val="0"/>
        </w:numPr>
        <w:ind w:left="450"/>
        <w:rPr>
          <w:rFonts w:ascii="Arial" w:hAnsi="Arial" w:cs="Arial"/>
        </w:rPr>
      </w:pPr>
    </w:p>
    <w:p w14:paraId="18B7D02D" w14:textId="62575748" w:rsidR="009F73B9" w:rsidRPr="00335A92" w:rsidRDefault="009F73B9" w:rsidP="009F73B9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Co-Founder - 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 &amp; Engineering, </w:t>
      </w:r>
      <w:proofErr w:type="spellStart"/>
      <w:r>
        <w:rPr>
          <w:rFonts w:ascii="Arial" w:hAnsi="Arial" w:cs="Arial"/>
          <w:b/>
        </w:rPr>
        <w:t>WorkZap</w:t>
      </w:r>
      <w:proofErr w:type="spellEnd"/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  <w:t>20</w:t>
      </w:r>
      <w:r>
        <w:rPr>
          <w:rFonts w:ascii="Arial" w:hAnsi="Arial" w:cs="Arial"/>
          <w:b/>
        </w:rPr>
        <w:t>1</w:t>
      </w:r>
      <w:r w:rsidR="00F9263F">
        <w:rPr>
          <w:rFonts w:ascii="Arial" w:hAnsi="Arial" w:cs="Arial"/>
          <w:b/>
        </w:rPr>
        <w:t>2</w:t>
      </w:r>
      <w:r w:rsidRPr="00335A92">
        <w:rPr>
          <w:rFonts w:ascii="Arial" w:hAnsi="Arial" w:cs="Arial"/>
          <w:b/>
        </w:rPr>
        <w:t xml:space="preserve"> - 20</w:t>
      </w:r>
      <w:r>
        <w:rPr>
          <w:rFonts w:ascii="Arial" w:hAnsi="Arial" w:cs="Arial"/>
          <w:b/>
        </w:rPr>
        <w:t>1</w:t>
      </w:r>
      <w:r w:rsidR="00F9263F">
        <w:rPr>
          <w:rFonts w:ascii="Arial" w:hAnsi="Arial" w:cs="Arial"/>
          <w:b/>
        </w:rPr>
        <w:t>3</w:t>
      </w:r>
    </w:p>
    <w:p w14:paraId="5EBA080A" w14:textId="6A4D05F1" w:rsidR="009F73B9" w:rsidRDefault="009F73B9" w:rsidP="009F73B9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Conceptualized, architected &amp; built an HCM SAAS product for </w:t>
      </w:r>
      <w:r w:rsidR="00A00AD8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Small Medium Business (SMB)</w:t>
      </w: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segment</w:t>
      </w:r>
    </w:p>
    <w:p w14:paraId="27E9E7F0" w14:textId="48F8F745" w:rsidR="00572BF2" w:rsidRPr="00572BF2" w:rsidRDefault="00572BF2" w:rsidP="00572BF2">
      <w:pPr>
        <w:pStyle w:val="ListParagraph"/>
        <w:numPr>
          <w:ilvl w:val="0"/>
          <w:numId w:val="22"/>
        </w:numPr>
      </w:pPr>
      <w:r>
        <w:t>Built a Platform that integrates with various API’s integrate data from various sources into a unified data warehouse</w:t>
      </w:r>
    </w:p>
    <w:p w14:paraId="21D36298" w14:textId="0D1E1AE0" w:rsidR="009F73B9" w:rsidRPr="00335A92" w:rsidRDefault="009F73B9" w:rsidP="009F73B9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lastRenderedPageBreak/>
        <w:t>Validated with 5 beta customers</w:t>
      </w:r>
    </w:p>
    <w:p w14:paraId="62D73D35" w14:textId="77777777" w:rsidR="000739B9" w:rsidRPr="00335A92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335A92" w:rsidRDefault="00FD3C22" w:rsidP="00FD3C22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</w:t>
      </w:r>
      <w:r w:rsidR="00353D9D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 xml:space="preserve"> 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353D9D" w:rsidRPr="00335A92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Pr="00335A92">
        <w:rPr>
          <w:rFonts w:ascii="Arial" w:hAnsi="Arial" w:cs="Arial"/>
          <w:b/>
        </w:rPr>
        <w:t>eLagaan</w:t>
      </w:r>
      <w:proofErr w:type="spellEnd"/>
      <w:r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>2008 - 2011</w:t>
      </w:r>
    </w:p>
    <w:p w14:paraId="67D6C467" w14:textId="36E2EB43" w:rsidR="00D36C2D" w:rsidRPr="00335A92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335A92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4166259A" w14:textId="77777777" w:rsidR="00F5457E" w:rsidRDefault="00F5457E" w:rsidP="007C605B">
      <w:pPr>
        <w:pStyle w:val="Heading3"/>
        <w:rPr>
          <w:rFonts w:ascii="Arial" w:hAnsi="Arial" w:cs="Arial"/>
          <w:b/>
        </w:rPr>
      </w:pPr>
    </w:p>
    <w:p w14:paraId="1A2018A9" w14:textId="084104E9" w:rsidR="004144D9" w:rsidRPr="00335A92" w:rsidRDefault="009A05F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Engineering </w:t>
      </w:r>
      <w:r w:rsidR="001A3B0F" w:rsidRPr="00335A92">
        <w:rPr>
          <w:rFonts w:ascii="Arial" w:hAnsi="Arial" w:cs="Arial"/>
          <w:b/>
        </w:rPr>
        <w:t>Lead,</w:t>
      </w:r>
      <w:r w:rsidR="00243A21" w:rsidRPr="00335A92">
        <w:rPr>
          <w:rFonts w:ascii="Arial" w:hAnsi="Arial" w:cs="Arial"/>
          <w:b/>
        </w:rPr>
        <w:t xml:space="preserve"> </w:t>
      </w:r>
      <w:proofErr w:type="spellStart"/>
      <w:r w:rsidR="00243A21" w:rsidRPr="00335A92">
        <w:rPr>
          <w:rFonts w:ascii="Arial" w:hAnsi="Arial" w:cs="Arial"/>
          <w:b/>
        </w:rPr>
        <w:t>Aurora</w:t>
      </w:r>
      <w:r w:rsidR="00815C54" w:rsidRPr="00335A92">
        <w:rPr>
          <w:rFonts w:ascii="Arial" w:hAnsi="Arial" w:cs="Arial"/>
          <w:b/>
        </w:rPr>
        <w:t>N</w:t>
      </w:r>
      <w:r w:rsidR="00243A21" w:rsidRPr="00335A92">
        <w:rPr>
          <w:rFonts w:ascii="Arial" w:hAnsi="Arial" w:cs="Arial"/>
          <w:b/>
        </w:rPr>
        <w:t>etics</w:t>
      </w:r>
      <w:proofErr w:type="spellEnd"/>
      <w:r w:rsidR="00243A21" w:rsidRPr="00335A92">
        <w:rPr>
          <w:rFonts w:ascii="Arial" w:hAnsi="Arial" w:cs="Arial"/>
          <w:b/>
        </w:rPr>
        <w:t xml:space="preserve"> (Acquired by </w:t>
      </w:r>
      <w:r w:rsidR="007C605B" w:rsidRPr="00335A92">
        <w:rPr>
          <w:rFonts w:ascii="Arial" w:hAnsi="Arial" w:cs="Arial"/>
          <w:b/>
        </w:rPr>
        <w:t>Cisco</w:t>
      </w:r>
      <w:r w:rsidR="00243A21" w:rsidRPr="00335A92">
        <w:rPr>
          <w:rFonts w:ascii="Arial" w:hAnsi="Arial" w:cs="Arial"/>
          <w:b/>
        </w:rPr>
        <w:t xml:space="preserve">) </w:t>
      </w:r>
      <w:r w:rsidR="00353D9D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4144D9" w:rsidRPr="00335A92">
        <w:rPr>
          <w:rFonts w:ascii="Arial" w:hAnsi="Arial" w:cs="Arial"/>
          <w:b/>
        </w:rPr>
        <w:t>00</w:t>
      </w:r>
      <w:r w:rsidR="007C605B" w:rsidRPr="00335A92">
        <w:rPr>
          <w:rFonts w:ascii="Arial" w:hAnsi="Arial" w:cs="Arial"/>
          <w:b/>
        </w:rPr>
        <w:t xml:space="preserve"> - </w:t>
      </w:r>
      <w:r w:rsidR="004144D9" w:rsidRPr="00335A92">
        <w:rPr>
          <w:rFonts w:ascii="Arial" w:hAnsi="Arial" w:cs="Arial"/>
          <w:b/>
        </w:rPr>
        <w:t>2009</w:t>
      </w:r>
    </w:p>
    <w:p w14:paraId="49F47E92" w14:textId="49CF8BF2" w:rsidR="00D36C2D" w:rsidRPr="00335A92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335A92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9FE35CA" w14:textId="77777777" w:rsidR="00F5457E" w:rsidRDefault="00F5457E" w:rsidP="00A11F6E">
      <w:pPr>
        <w:pStyle w:val="Heading3"/>
        <w:rPr>
          <w:rFonts w:ascii="Arial" w:hAnsi="Arial" w:cs="Arial"/>
          <w:b/>
        </w:rPr>
      </w:pPr>
    </w:p>
    <w:p w14:paraId="13EE7C9A" w14:textId="06BD5F50" w:rsidR="00A11F6E" w:rsidRPr="00335A92" w:rsidRDefault="00F83B6F" w:rsidP="00A11F6E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Staff Engineer</w:t>
      </w:r>
      <w:r w:rsidR="009453C0" w:rsidRPr="00335A92">
        <w:rPr>
          <w:rFonts w:ascii="Arial" w:hAnsi="Arial" w:cs="Arial"/>
          <w:b/>
        </w:rPr>
        <w:t xml:space="preserve">, </w:t>
      </w:r>
      <w:proofErr w:type="spellStart"/>
      <w:r w:rsidR="00F00796" w:rsidRPr="00335A92">
        <w:rPr>
          <w:rFonts w:ascii="Arial" w:hAnsi="Arial" w:cs="Arial"/>
          <w:b/>
        </w:rPr>
        <w:t>CyberIQ</w:t>
      </w:r>
      <w:proofErr w:type="spellEnd"/>
      <w:r w:rsidR="00334F1C" w:rsidRPr="00335A92">
        <w:rPr>
          <w:rFonts w:ascii="Arial" w:hAnsi="Arial" w:cs="Arial"/>
          <w:b/>
        </w:rPr>
        <w:t xml:space="preserve"> Systems</w:t>
      </w:r>
      <w:r w:rsidR="00A11F6E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542CF6" w:rsidRPr="00335A92">
        <w:rPr>
          <w:rFonts w:ascii="Arial" w:hAnsi="Arial" w:cs="Arial"/>
          <w:b/>
          <w:color w:val="auto"/>
        </w:rPr>
        <w:t>1999 – 2000</w:t>
      </w:r>
      <w:r w:rsidR="00542CF6" w:rsidRPr="00335A92">
        <w:rPr>
          <w:rFonts w:ascii="Arial" w:hAnsi="Arial" w:cs="Arial"/>
          <w:b/>
        </w:rPr>
        <w:t xml:space="preserve"> </w:t>
      </w:r>
      <w:r w:rsidR="00A11F6E" w:rsidRPr="00335A92">
        <w:rPr>
          <w:rFonts w:ascii="Arial" w:hAnsi="Arial" w:cs="Arial"/>
          <w:b/>
        </w:rPr>
        <w:t xml:space="preserve"> </w:t>
      </w:r>
    </w:p>
    <w:p w14:paraId="3F2EE9FA" w14:textId="6AE1468C" w:rsidR="00A11F6E" w:rsidRPr="00335A92" w:rsidRDefault="00866156" w:rsidP="00335A92">
      <w:pPr>
        <w:pStyle w:val="ListBullet"/>
        <w:numPr>
          <w:ilvl w:val="0"/>
          <w:numId w:val="28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Design &amp; development of load-balancer switch</w:t>
      </w:r>
      <w:r w:rsidR="00B35B9E" w:rsidRPr="00335A92">
        <w:rPr>
          <w:rFonts w:ascii="Arial" w:hAnsi="Arial" w:cs="Arial"/>
        </w:rPr>
        <w:t xml:space="preserve"> </w:t>
      </w:r>
      <w:r w:rsidR="00065F32" w:rsidRPr="00335A92">
        <w:rPr>
          <w:rFonts w:ascii="Arial" w:hAnsi="Arial" w:cs="Arial"/>
        </w:rPr>
        <w:t xml:space="preserve">deployed by datacenters to handle </w:t>
      </w:r>
      <w:proofErr w:type="spellStart"/>
      <w:r w:rsidR="00FE2116" w:rsidRPr="00335A92">
        <w:rPr>
          <w:rFonts w:ascii="Arial" w:hAnsi="Arial" w:cs="Arial"/>
        </w:rPr>
        <w:t>webscale</w:t>
      </w:r>
      <w:proofErr w:type="spellEnd"/>
      <w:r w:rsidR="00FE2116" w:rsidRPr="00335A92">
        <w:rPr>
          <w:rFonts w:ascii="Arial" w:hAnsi="Arial" w:cs="Arial"/>
        </w:rPr>
        <w:t xml:space="preserve"> traffic</w:t>
      </w:r>
    </w:p>
    <w:p w14:paraId="0CAE4EF3" w14:textId="77777777" w:rsidR="00F5457E" w:rsidRDefault="00F5457E" w:rsidP="00666E28">
      <w:pPr>
        <w:pStyle w:val="Heading3"/>
        <w:rPr>
          <w:rFonts w:ascii="Arial" w:hAnsi="Arial" w:cs="Arial"/>
          <w:b/>
        </w:rPr>
      </w:pPr>
    </w:p>
    <w:p w14:paraId="2887BC58" w14:textId="186242ED" w:rsidR="00666E28" w:rsidRPr="00335A92" w:rsidRDefault="00666E28" w:rsidP="00666E28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Researcher &amp; Scientist</w:t>
      </w:r>
      <w:r w:rsidR="00B63849" w:rsidRPr="00335A92">
        <w:rPr>
          <w:rFonts w:ascii="Arial" w:hAnsi="Arial" w:cs="Arial"/>
          <w:b/>
        </w:rPr>
        <w:t xml:space="preserve"> - Intern</w:t>
      </w:r>
      <w:r w:rsidRPr="00335A92">
        <w:rPr>
          <w:rFonts w:ascii="Arial" w:hAnsi="Arial" w:cs="Arial"/>
          <w:b/>
        </w:rPr>
        <w:t>, National Aerospace Labs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  <w:color w:val="auto"/>
        </w:rPr>
        <w:t>1997 – 1999</w:t>
      </w:r>
      <w:r w:rsidRPr="00335A92">
        <w:rPr>
          <w:rFonts w:ascii="Arial" w:hAnsi="Arial" w:cs="Arial"/>
          <w:b/>
        </w:rPr>
        <w:t xml:space="preserve">  </w:t>
      </w:r>
    </w:p>
    <w:p w14:paraId="394202DD" w14:textId="4335933A" w:rsidR="003F46A7" w:rsidRPr="00335A92" w:rsidRDefault="00B63849" w:rsidP="00335A92">
      <w:pPr>
        <w:pStyle w:val="ListParagraph"/>
        <w:numPr>
          <w:ilvl w:val="0"/>
          <w:numId w:val="28"/>
        </w:numPr>
        <w:rPr>
          <w:rFonts w:ascii="Arial" w:hAnsi="Arial" w:cs="Arial"/>
          <w:sz w:val="32"/>
        </w:rPr>
      </w:pPr>
      <w:r w:rsidRPr="00335A92">
        <w:rPr>
          <w:rFonts w:ascii="Arial" w:hAnsi="Arial" w:cs="Arial"/>
        </w:rPr>
        <w:t xml:space="preserve">NAL is popularly known as NASA of India. Part of core team that developed parallel supercomputer </w:t>
      </w:r>
    </w:p>
    <w:p w14:paraId="3F742B45" w14:textId="169675DD" w:rsidR="00394A6D" w:rsidRPr="00335A92" w:rsidRDefault="000739B9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>Awards</w:t>
      </w:r>
      <w:r w:rsidR="00EC0D95" w:rsidRPr="00335A92">
        <w:rPr>
          <w:rFonts w:ascii="Arial" w:hAnsi="Arial" w:cs="Arial"/>
          <w:sz w:val="32"/>
        </w:rPr>
        <w:t xml:space="preserve"> &amp; Other Achievements</w:t>
      </w:r>
    </w:p>
    <w:p w14:paraId="66ACCC3C" w14:textId="3F8A41F6" w:rsidR="000739B9" w:rsidRPr="00335A92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Received award for “Teamwork Across Cisco” (From CEO</w:t>
      </w:r>
      <w:r w:rsidR="00212034">
        <w:rPr>
          <w:rFonts w:ascii="Arial" w:hAnsi="Arial" w:cs="Arial"/>
        </w:rPr>
        <w:t xml:space="preserve"> – John Chambers</w:t>
      </w:r>
      <w:r w:rsidRPr="00335A92">
        <w:rPr>
          <w:rFonts w:ascii="Arial" w:hAnsi="Arial" w:cs="Arial"/>
        </w:rPr>
        <w:t>)</w:t>
      </w:r>
      <w:r w:rsidR="00EC0D95" w:rsidRPr="00335A92">
        <w:rPr>
          <w:rFonts w:ascii="Arial" w:hAnsi="Arial" w:cs="Arial"/>
        </w:rPr>
        <w:t xml:space="preserve"> </w:t>
      </w:r>
    </w:p>
    <w:p w14:paraId="0E24064C" w14:textId="7975C618" w:rsidR="00113814" w:rsidRPr="00335A92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Received </w:t>
      </w:r>
      <w:r w:rsidR="001F7EC9" w:rsidRPr="00335A92">
        <w:rPr>
          <w:rFonts w:ascii="Arial" w:hAnsi="Arial" w:cs="Arial"/>
        </w:rPr>
        <w:t>“</w:t>
      </w:r>
      <w:r w:rsidRPr="00335A92">
        <w:rPr>
          <w:rFonts w:ascii="Arial" w:hAnsi="Arial" w:cs="Arial"/>
        </w:rPr>
        <w:t xml:space="preserve">Infinera </w:t>
      </w:r>
      <w:r w:rsidR="00113814" w:rsidRPr="00335A92">
        <w:rPr>
          <w:rFonts w:ascii="Arial" w:hAnsi="Arial" w:cs="Arial"/>
        </w:rPr>
        <w:t>YouRock</w:t>
      </w:r>
      <w:r w:rsidRPr="00335A92">
        <w:rPr>
          <w:rFonts w:ascii="Arial" w:hAnsi="Arial" w:cs="Arial"/>
        </w:rPr>
        <w:t xml:space="preserve"> Award” for </w:t>
      </w:r>
      <w:r w:rsidR="00696A53" w:rsidRPr="00335A92">
        <w:rPr>
          <w:rFonts w:ascii="Arial" w:hAnsi="Arial" w:cs="Arial"/>
        </w:rPr>
        <w:t>providing extra ordinary support to sales team</w:t>
      </w:r>
    </w:p>
    <w:p w14:paraId="171245B0" w14:textId="2A6C1C28" w:rsidR="00113814" w:rsidRPr="00335A92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Served as President of SIPA (non-profit helping professionals grow) – led team of 45 volunteers</w:t>
      </w:r>
      <w:r w:rsidR="00212034">
        <w:rPr>
          <w:rFonts w:ascii="Arial" w:hAnsi="Arial" w:cs="Arial"/>
        </w:rPr>
        <w:t xml:space="preserve">, organized 100’s my professional events </w:t>
      </w:r>
    </w:p>
    <w:p w14:paraId="33082DA1" w14:textId="64D4420C" w:rsidR="00F23716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5457E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F5457E">
        <w:rPr>
          <w:rFonts w:ascii="Arial" w:hAnsi="Arial" w:cs="Arial"/>
        </w:rPr>
        <w:t>Built</w:t>
      </w:r>
      <w:r w:rsidR="00113814" w:rsidRPr="00F5457E">
        <w:rPr>
          <w:rFonts w:ascii="Arial" w:hAnsi="Arial" w:cs="Arial"/>
        </w:rPr>
        <w:t xml:space="preserve"> o</w:t>
      </w:r>
      <w:r w:rsidR="00F23716" w:rsidRPr="00F5457E">
        <w:rPr>
          <w:rFonts w:ascii="Arial" w:hAnsi="Arial" w:cs="Arial"/>
        </w:rPr>
        <w:t xml:space="preserve">nline community of FPGA engineers. Grew </w:t>
      </w:r>
      <w:r w:rsidR="0045164E" w:rsidRPr="00F5457E">
        <w:rPr>
          <w:rFonts w:ascii="Arial" w:hAnsi="Arial" w:cs="Arial"/>
        </w:rPr>
        <w:t>it</w:t>
      </w:r>
      <w:r w:rsidR="00F23716" w:rsidRPr="00F5457E">
        <w:rPr>
          <w:rFonts w:ascii="Arial" w:hAnsi="Arial" w:cs="Arial"/>
        </w:rPr>
        <w:t xml:space="preserve"> to 45K </w:t>
      </w:r>
      <w:r w:rsidR="00212034">
        <w:rPr>
          <w:rFonts w:ascii="Arial" w:hAnsi="Arial" w:cs="Arial"/>
        </w:rPr>
        <w:t xml:space="preserve">MAU </w:t>
      </w:r>
      <w:r w:rsidR="001555C6" w:rsidRPr="00F5457E">
        <w:rPr>
          <w:rFonts w:ascii="Arial" w:hAnsi="Arial" w:cs="Arial"/>
        </w:rPr>
        <w:t>with revenue</w:t>
      </w:r>
      <w:r w:rsidR="00F23716" w:rsidRPr="00F5457E">
        <w:rPr>
          <w:rFonts w:ascii="Arial" w:hAnsi="Arial" w:cs="Arial"/>
        </w:rPr>
        <w:t xml:space="preserve">. Organized </w:t>
      </w:r>
      <w:r w:rsidR="0045164E" w:rsidRPr="00F5457E">
        <w:rPr>
          <w:rFonts w:ascii="Arial" w:hAnsi="Arial" w:cs="Arial"/>
        </w:rPr>
        <w:t xml:space="preserve">multiple </w:t>
      </w:r>
      <w:r w:rsidR="00F23716" w:rsidRPr="00F5457E">
        <w:rPr>
          <w:rFonts w:ascii="Arial" w:hAnsi="Arial" w:cs="Arial"/>
        </w:rPr>
        <w:t>events</w:t>
      </w:r>
    </w:p>
    <w:p w14:paraId="1E362FEB" w14:textId="148BE24D" w:rsidR="00212034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Built online community of local ethnic group, with 25K MAU</w:t>
      </w:r>
    </w:p>
    <w:p w14:paraId="557555B9" w14:textId="1B9D652A" w:rsidR="00212034" w:rsidRPr="00F5457E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Created and managed multiple LinkedIn/Facebook groups – Biggest group with over 40K members</w:t>
      </w:r>
    </w:p>
    <w:p w14:paraId="2F5D56D9" w14:textId="77777777" w:rsidR="00FE2116" w:rsidRPr="00335A92" w:rsidRDefault="005D5FD6" w:rsidP="00606536">
      <w:pPr>
        <w:pStyle w:val="Title"/>
        <w:rPr>
          <w:rFonts w:ascii="Arial" w:hAnsi="Arial" w:cs="Arial"/>
          <w:sz w:val="32"/>
        </w:rPr>
      </w:pPr>
      <w:sdt>
        <w:sdtPr>
          <w:rPr>
            <w:rFonts w:ascii="Arial" w:hAnsi="Arial" w:cs="Arial"/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335A92">
            <w:rPr>
              <w:rFonts w:ascii="Arial" w:hAnsi="Arial" w:cs="Arial"/>
              <w:sz w:val="32"/>
            </w:rPr>
            <w:t>Education</w:t>
          </w:r>
        </w:sdtContent>
      </w:sdt>
    </w:p>
    <w:p w14:paraId="2AD9952E" w14:textId="77777777" w:rsidR="00FE2116" w:rsidRPr="00335A92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Bachelor Engineering (BS), Bangalore University, India</w:t>
      </w:r>
    </w:p>
    <w:p w14:paraId="5EBF17A4" w14:textId="16093D44" w:rsidR="00FE2116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2yr Certification on System Design, Stanford University, Stanford</w:t>
      </w:r>
    </w:p>
    <w:p w14:paraId="7B801FD5" w14:textId="4583DABF" w:rsidR="00AB27F2" w:rsidRPr="00F563C3" w:rsidRDefault="00AB27F2" w:rsidP="00F563C3">
      <w:pPr>
        <w:rPr>
          <w:rFonts w:ascii="Arial" w:hAnsi="Arial" w:cs="Arial"/>
        </w:rPr>
      </w:pPr>
    </w:p>
    <w:sectPr w:rsidR="00AB27F2" w:rsidRPr="00F563C3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0170DC" w14:textId="77777777" w:rsidR="005D5FD6" w:rsidRDefault="005D5FD6">
      <w:pPr>
        <w:spacing w:after="0"/>
      </w:pPr>
      <w:r>
        <w:separator/>
      </w:r>
    </w:p>
  </w:endnote>
  <w:endnote w:type="continuationSeparator" w:id="0">
    <w:p w14:paraId="4ADA27B7" w14:textId="77777777" w:rsidR="005D5FD6" w:rsidRDefault="005D5F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1CF50F" w14:textId="77777777" w:rsidR="005D5FD6" w:rsidRDefault="005D5FD6">
      <w:pPr>
        <w:spacing w:after="0"/>
      </w:pPr>
      <w:r>
        <w:separator/>
      </w:r>
    </w:p>
  </w:footnote>
  <w:footnote w:type="continuationSeparator" w:id="0">
    <w:p w14:paraId="771A3ED3" w14:textId="77777777" w:rsidR="005D5FD6" w:rsidRDefault="005D5F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472B08"/>
    <w:multiLevelType w:val="hybridMultilevel"/>
    <w:tmpl w:val="28FCA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E1206"/>
    <w:multiLevelType w:val="hybridMultilevel"/>
    <w:tmpl w:val="7C2A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37DC8"/>
    <w:multiLevelType w:val="hybridMultilevel"/>
    <w:tmpl w:val="7C706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E6FE9"/>
    <w:multiLevelType w:val="hybridMultilevel"/>
    <w:tmpl w:val="127095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1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7"/>
  </w:num>
  <w:num w:numId="15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21"/>
  </w:num>
  <w:num w:numId="20">
    <w:abstractNumId w:val="11"/>
  </w:num>
  <w:num w:numId="21">
    <w:abstractNumId w:val="14"/>
  </w:num>
  <w:num w:numId="22">
    <w:abstractNumId w:val="16"/>
  </w:num>
  <w:num w:numId="23">
    <w:abstractNumId w:val="22"/>
  </w:num>
  <w:num w:numId="24">
    <w:abstractNumId w:val="10"/>
  </w:num>
  <w:num w:numId="25">
    <w:abstractNumId w:val="20"/>
  </w:num>
  <w:num w:numId="26">
    <w:abstractNumId w:val="19"/>
  </w:num>
  <w:num w:numId="27">
    <w:abstractNumId w:val="18"/>
  </w:num>
  <w:num w:numId="28">
    <w:abstractNumId w:val="13"/>
  </w:num>
  <w:num w:numId="29">
    <w:abstractNumId w:val="12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25B9B"/>
    <w:rsid w:val="00032DCE"/>
    <w:rsid w:val="0003765A"/>
    <w:rsid w:val="00043DD4"/>
    <w:rsid w:val="000626EB"/>
    <w:rsid w:val="00063E8E"/>
    <w:rsid w:val="00065F32"/>
    <w:rsid w:val="00066305"/>
    <w:rsid w:val="000739B9"/>
    <w:rsid w:val="000876A6"/>
    <w:rsid w:val="00090204"/>
    <w:rsid w:val="000908BC"/>
    <w:rsid w:val="000A0DF5"/>
    <w:rsid w:val="000B0C44"/>
    <w:rsid w:val="000B0E75"/>
    <w:rsid w:val="000B1185"/>
    <w:rsid w:val="000D493B"/>
    <w:rsid w:val="00107502"/>
    <w:rsid w:val="00113814"/>
    <w:rsid w:val="0012480A"/>
    <w:rsid w:val="001555C6"/>
    <w:rsid w:val="00173685"/>
    <w:rsid w:val="00173CCB"/>
    <w:rsid w:val="00186B08"/>
    <w:rsid w:val="00187CA2"/>
    <w:rsid w:val="001A052A"/>
    <w:rsid w:val="001A2AA4"/>
    <w:rsid w:val="001A3B0F"/>
    <w:rsid w:val="001C60BB"/>
    <w:rsid w:val="001C742D"/>
    <w:rsid w:val="001D6133"/>
    <w:rsid w:val="001D78D4"/>
    <w:rsid w:val="001F7EC9"/>
    <w:rsid w:val="00212034"/>
    <w:rsid w:val="00222376"/>
    <w:rsid w:val="00224BBE"/>
    <w:rsid w:val="002321D4"/>
    <w:rsid w:val="00243A21"/>
    <w:rsid w:val="00255501"/>
    <w:rsid w:val="00270211"/>
    <w:rsid w:val="00274E8F"/>
    <w:rsid w:val="00296E41"/>
    <w:rsid w:val="002979B0"/>
    <w:rsid w:val="002A0BEA"/>
    <w:rsid w:val="002C314E"/>
    <w:rsid w:val="002C7055"/>
    <w:rsid w:val="002D3A8B"/>
    <w:rsid w:val="002D47E4"/>
    <w:rsid w:val="0030123D"/>
    <w:rsid w:val="0031770F"/>
    <w:rsid w:val="00334B87"/>
    <w:rsid w:val="00334F1C"/>
    <w:rsid w:val="00335A92"/>
    <w:rsid w:val="003420B2"/>
    <w:rsid w:val="0035398B"/>
    <w:rsid w:val="00353D9D"/>
    <w:rsid w:val="00355086"/>
    <w:rsid w:val="00374627"/>
    <w:rsid w:val="00394A6D"/>
    <w:rsid w:val="003B5B31"/>
    <w:rsid w:val="003D0DBF"/>
    <w:rsid w:val="003F19B9"/>
    <w:rsid w:val="003F46A7"/>
    <w:rsid w:val="0040193F"/>
    <w:rsid w:val="004144D9"/>
    <w:rsid w:val="00416140"/>
    <w:rsid w:val="00420702"/>
    <w:rsid w:val="004323DD"/>
    <w:rsid w:val="00432612"/>
    <w:rsid w:val="004476A1"/>
    <w:rsid w:val="0045164E"/>
    <w:rsid w:val="004E45B6"/>
    <w:rsid w:val="004F51F7"/>
    <w:rsid w:val="00501359"/>
    <w:rsid w:val="00501723"/>
    <w:rsid w:val="005021F2"/>
    <w:rsid w:val="005037AD"/>
    <w:rsid w:val="005072F5"/>
    <w:rsid w:val="005114E7"/>
    <w:rsid w:val="00515C58"/>
    <w:rsid w:val="00517BB4"/>
    <w:rsid w:val="00533DA6"/>
    <w:rsid w:val="00535F81"/>
    <w:rsid w:val="00542CF6"/>
    <w:rsid w:val="0055214B"/>
    <w:rsid w:val="00572BF2"/>
    <w:rsid w:val="005A1746"/>
    <w:rsid w:val="005B23F4"/>
    <w:rsid w:val="005B5767"/>
    <w:rsid w:val="005D0BFF"/>
    <w:rsid w:val="005D5FD6"/>
    <w:rsid w:val="005E0D02"/>
    <w:rsid w:val="005E1063"/>
    <w:rsid w:val="005E29F0"/>
    <w:rsid w:val="005E3246"/>
    <w:rsid w:val="005E5E55"/>
    <w:rsid w:val="005E65EE"/>
    <w:rsid w:val="005F22F1"/>
    <w:rsid w:val="0060429F"/>
    <w:rsid w:val="00606536"/>
    <w:rsid w:val="00610221"/>
    <w:rsid w:val="00616068"/>
    <w:rsid w:val="00616F90"/>
    <w:rsid w:val="006270CF"/>
    <w:rsid w:val="0065193A"/>
    <w:rsid w:val="00651C13"/>
    <w:rsid w:val="00666E28"/>
    <w:rsid w:val="006905CA"/>
    <w:rsid w:val="00696A53"/>
    <w:rsid w:val="006B2310"/>
    <w:rsid w:val="006C3F81"/>
    <w:rsid w:val="006C4639"/>
    <w:rsid w:val="006C482D"/>
    <w:rsid w:val="006C50B6"/>
    <w:rsid w:val="006D619A"/>
    <w:rsid w:val="006D7C83"/>
    <w:rsid w:val="006E3E63"/>
    <w:rsid w:val="006E401C"/>
    <w:rsid w:val="006E4DBC"/>
    <w:rsid w:val="006F7100"/>
    <w:rsid w:val="00721B29"/>
    <w:rsid w:val="007457F6"/>
    <w:rsid w:val="007462E3"/>
    <w:rsid w:val="00755843"/>
    <w:rsid w:val="00765A36"/>
    <w:rsid w:val="0077621B"/>
    <w:rsid w:val="007963CE"/>
    <w:rsid w:val="007B7054"/>
    <w:rsid w:val="007C605B"/>
    <w:rsid w:val="007C6C1B"/>
    <w:rsid w:val="007D00B3"/>
    <w:rsid w:val="007D0F54"/>
    <w:rsid w:val="007E3537"/>
    <w:rsid w:val="008011B4"/>
    <w:rsid w:val="00804B8E"/>
    <w:rsid w:val="008134B7"/>
    <w:rsid w:val="00815C54"/>
    <w:rsid w:val="008339EC"/>
    <w:rsid w:val="00834E58"/>
    <w:rsid w:val="00866156"/>
    <w:rsid w:val="00866D71"/>
    <w:rsid w:val="00876103"/>
    <w:rsid w:val="008916B6"/>
    <w:rsid w:val="008A077C"/>
    <w:rsid w:val="008A13A7"/>
    <w:rsid w:val="008C1141"/>
    <w:rsid w:val="008D202B"/>
    <w:rsid w:val="008E10EB"/>
    <w:rsid w:val="008E3A1D"/>
    <w:rsid w:val="008F719E"/>
    <w:rsid w:val="0090075F"/>
    <w:rsid w:val="00902857"/>
    <w:rsid w:val="00913796"/>
    <w:rsid w:val="00937E9C"/>
    <w:rsid w:val="009453C0"/>
    <w:rsid w:val="00952CC9"/>
    <w:rsid w:val="00960829"/>
    <w:rsid w:val="009763C8"/>
    <w:rsid w:val="00981F69"/>
    <w:rsid w:val="00992873"/>
    <w:rsid w:val="009A05FA"/>
    <w:rsid w:val="009A0BF6"/>
    <w:rsid w:val="009C034F"/>
    <w:rsid w:val="009E31D4"/>
    <w:rsid w:val="009F210A"/>
    <w:rsid w:val="009F73B9"/>
    <w:rsid w:val="00A00AD8"/>
    <w:rsid w:val="00A07A18"/>
    <w:rsid w:val="00A11F6E"/>
    <w:rsid w:val="00A43071"/>
    <w:rsid w:val="00A63E4E"/>
    <w:rsid w:val="00A722BE"/>
    <w:rsid w:val="00A8131A"/>
    <w:rsid w:val="00AA1470"/>
    <w:rsid w:val="00AA5BAE"/>
    <w:rsid w:val="00AA6461"/>
    <w:rsid w:val="00AB27F2"/>
    <w:rsid w:val="00AC73B7"/>
    <w:rsid w:val="00AE0CA1"/>
    <w:rsid w:val="00AE24D9"/>
    <w:rsid w:val="00AE52C8"/>
    <w:rsid w:val="00AE6941"/>
    <w:rsid w:val="00AF25DB"/>
    <w:rsid w:val="00AF368B"/>
    <w:rsid w:val="00AF3E14"/>
    <w:rsid w:val="00B33788"/>
    <w:rsid w:val="00B34347"/>
    <w:rsid w:val="00B35B9E"/>
    <w:rsid w:val="00B4121C"/>
    <w:rsid w:val="00B44B1E"/>
    <w:rsid w:val="00B63849"/>
    <w:rsid w:val="00B639DC"/>
    <w:rsid w:val="00B769EE"/>
    <w:rsid w:val="00BB18AC"/>
    <w:rsid w:val="00BF2FEF"/>
    <w:rsid w:val="00C10EEA"/>
    <w:rsid w:val="00C139AC"/>
    <w:rsid w:val="00C25575"/>
    <w:rsid w:val="00C35B6E"/>
    <w:rsid w:val="00C41AC6"/>
    <w:rsid w:val="00C57E43"/>
    <w:rsid w:val="00C57FA0"/>
    <w:rsid w:val="00C72B59"/>
    <w:rsid w:val="00C73244"/>
    <w:rsid w:val="00CB2038"/>
    <w:rsid w:val="00CC534A"/>
    <w:rsid w:val="00CC708F"/>
    <w:rsid w:val="00CC75DB"/>
    <w:rsid w:val="00CF260D"/>
    <w:rsid w:val="00D03270"/>
    <w:rsid w:val="00D33143"/>
    <w:rsid w:val="00D36C2D"/>
    <w:rsid w:val="00D5282F"/>
    <w:rsid w:val="00D52EB6"/>
    <w:rsid w:val="00D56207"/>
    <w:rsid w:val="00D62F26"/>
    <w:rsid w:val="00D6343C"/>
    <w:rsid w:val="00D7603C"/>
    <w:rsid w:val="00D765AF"/>
    <w:rsid w:val="00D77874"/>
    <w:rsid w:val="00D819C3"/>
    <w:rsid w:val="00D83105"/>
    <w:rsid w:val="00D84212"/>
    <w:rsid w:val="00D9644F"/>
    <w:rsid w:val="00DA756B"/>
    <w:rsid w:val="00DC6E57"/>
    <w:rsid w:val="00DD4208"/>
    <w:rsid w:val="00DF33B6"/>
    <w:rsid w:val="00DF7E1E"/>
    <w:rsid w:val="00E00A99"/>
    <w:rsid w:val="00E024B2"/>
    <w:rsid w:val="00E1774E"/>
    <w:rsid w:val="00E1798F"/>
    <w:rsid w:val="00E2477B"/>
    <w:rsid w:val="00E26F32"/>
    <w:rsid w:val="00E32A55"/>
    <w:rsid w:val="00E4366A"/>
    <w:rsid w:val="00E632D8"/>
    <w:rsid w:val="00E67A95"/>
    <w:rsid w:val="00E90212"/>
    <w:rsid w:val="00EA2B92"/>
    <w:rsid w:val="00EA35AC"/>
    <w:rsid w:val="00EC0D95"/>
    <w:rsid w:val="00F00796"/>
    <w:rsid w:val="00F21BDB"/>
    <w:rsid w:val="00F23716"/>
    <w:rsid w:val="00F543A6"/>
    <w:rsid w:val="00F5457E"/>
    <w:rsid w:val="00F563C3"/>
    <w:rsid w:val="00F83B6F"/>
    <w:rsid w:val="00F9263F"/>
    <w:rsid w:val="00FA1389"/>
    <w:rsid w:val="00FA3FF7"/>
    <w:rsid w:val="00FB0683"/>
    <w:rsid w:val="00FB0E3A"/>
    <w:rsid w:val="00FB30B8"/>
    <w:rsid w:val="00FB6361"/>
    <w:rsid w:val="00FC1122"/>
    <w:rsid w:val="00FC7798"/>
    <w:rsid w:val="00FD2A8A"/>
    <w:rsid w:val="00FD3C22"/>
    <w:rsid w:val="00FE2116"/>
    <w:rsid w:val="00FE3E63"/>
    <w:rsid w:val="00FE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ikashrungta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E25A7"/>
    <w:rsid w:val="001E3357"/>
    <w:rsid w:val="00325EB0"/>
    <w:rsid w:val="003417EC"/>
    <w:rsid w:val="00343C1E"/>
    <w:rsid w:val="004618AB"/>
    <w:rsid w:val="004F36E2"/>
    <w:rsid w:val="005D5E5B"/>
    <w:rsid w:val="005F52B6"/>
    <w:rsid w:val="006A338E"/>
    <w:rsid w:val="007B49FA"/>
    <w:rsid w:val="007E15B5"/>
    <w:rsid w:val="008F647F"/>
    <w:rsid w:val="009D4C1F"/>
    <w:rsid w:val="00BD3A0C"/>
    <w:rsid w:val="00C807C8"/>
    <w:rsid w:val="00D4351E"/>
    <w:rsid w:val="00DD4C69"/>
    <w:rsid w:val="00DF1242"/>
    <w:rsid w:val="00E73830"/>
    <w:rsid w:val="00E84697"/>
    <w:rsid w:val="00EE4E61"/>
    <w:rsid w:val="00F6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1269</TotalTime>
  <Pages>2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207</cp:revision>
  <cp:lastPrinted>2018-08-20T18:05:00Z</cp:lastPrinted>
  <dcterms:created xsi:type="dcterms:W3CDTF">2018-08-16T22:53:00Z</dcterms:created>
  <dcterms:modified xsi:type="dcterms:W3CDTF">2019-03-15T04:30:00Z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