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  <w:bookmarkStart w:id="0" w:name="_GoBack"/>
            <w:bookmarkEnd w:id="0"/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5C2D35A9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>,</w:t>
            </w:r>
            <w:r w:rsidR="00296E41">
              <w:rPr>
                <w:rFonts w:ascii="Arial" w:hAnsi="Arial" w:cs="Arial"/>
              </w:rPr>
              <w:t xml:space="preserve"> </w:t>
            </w:r>
            <w:hyperlink r:id="rId7" w:history="1">
              <w:r w:rsidR="00296E41" w:rsidRPr="00C87F86">
                <w:rPr>
                  <w:rStyle w:val="Hyperlink"/>
                  <w:rFonts w:ascii="Arial" w:hAnsi="Arial" w:cs="Arial"/>
                </w:rPr>
                <w:t>vikashrungta@gmail.com</w:t>
              </w:r>
            </w:hyperlink>
            <w:r w:rsidR="00296E41">
              <w:rPr>
                <w:rFonts w:ascii="Arial" w:hAnsi="Arial" w:cs="Arial"/>
              </w:rPr>
              <w:t xml:space="preserve"> </w:t>
            </w:r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A4DDE3D" w14:textId="1AAAD27A" w:rsid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335A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7D581" wp14:editId="73265D0C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945C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Pr="0060429F">
        <w:rPr>
          <w:rFonts w:ascii="Arial" w:hAnsi="Arial" w:cs="Arial"/>
        </w:rPr>
        <w:t xml:space="preserve">Entrepreneurial Product Manager, with technical background </w:t>
      </w:r>
    </w:p>
    <w:p w14:paraId="1309FA66" w14:textId="58539C95" w:rsidR="0060429F" w:rsidRP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60429F">
        <w:rPr>
          <w:rFonts w:ascii="Arial" w:hAnsi="Arial" w:cs="Arial"/>
        </w:rPr>
        <w:t xml:space="preserve">Experienced in building products from ground up for startups &amp; fortune 500 companies </w:t>
      </w:r>
    </w:p>
    <w:p w14:paraId="339541D1" w14:textId="4533E730" w:rsidR="000B0E75" w:rsidRDefault="000D493B" w:rsidP="00D5282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D5282F">
        <w:rPr>
          <w:rFonts w:ascii="Arial" w:hAnsi="Arial" w:cs="Arial"/>
        </w:rPr>
        <w:t>Strong analytical skills. F</w:t>
      </w:r>
      <w:r w:rsidR="00913796" w:rsidRPr="00D5282F">
        <w:rPr>
          <w:rFonts w:ascii="Arial" w:hAnsi="Arial" w:cs="Arial"/>
        </w:rPr>
        <w:t xml:space="preserve">ocus on </w:t>
      </w:r>
      <w:r w:rsidR="005F22F1" w:rsidRPr="00D5282F">
        <w:rPr>
          <w:rFonts w:ascii="Arial" w:hAnsi="Arial" w:cs="Arial"/>
        </w:rPr>
        <w:t>KPIs and making data driven decisions</w:t>
      </w:r>
    </w:p>
    <w:p w14:paraId="35044E96" w14:textId="573B5D46" w:rsidR="00D5282F" w:rsidRDefault="00D5282F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Innovative thinker</w:t>
      </w:r>
      <w:r w:rsidR="0035398B">
        <w:rPr>
          <w:rFonts w:ascii="Arial" w:hAnsi="Arial" w:cs="Arial"/>
        </w:rPr>
        <w:t>. Always looking at creative way to solve a problem for the customers</w:t>
      </w:r>
      <w:r w:rsidR="00FE6E29">
        <w:rPr>
          <w:rFonts w:ascii="Arial" w:hAnsi="Arial" w:cs="Arial"/>
        </w:rPr>
        <w:t xml:space="preserve"> &amp; </w:t>
      </w:r>
      <w:r w:rsidR="0035398B">
        <w:rPr>
          <w:rFonts w:ascii="Arial" w:hAnsi="Arial" w:cs="Arial"/>
        </w:rPr>
        <w:t>users</w:t>
      </w:r>
    </w:p>
    <w:p w14:paraId="1B763673" w14:textId="73958050" w:rsidR="007462E3" w:rsidRPr="00334B87" w:rsidRDefault="007462E3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Experience with building products while working </w:t>
      </w:r>
      <w:r w:rsidR="00355086">
        <w:rPr>
          <w:rFonts w:ascii="Arial" w:hAnsi="Arial" w:cs="Arial"/>
        </w:rPr>
        <w:t xml:space="preserve">with people </w:t>
      </w:r>
      <w:r>
        <w:rPr>
          <w:rFonts w:ascii="Arial" w:hAnsi="Arial" w:cs="Arial"/>
        </w:rPr>
        <w:t>cross-geography with cross-functional teams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37EA62B4" w14:textId="4B5A7C3A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Co-Founder</w:t>
      </w:r>
      <w:r w:rsidR="001A2AA4">
        <w:rPr>
          <w:rFonts w:ascii="Arial" w:hAnsi="Arial" w:cs="Arial"/>
          <w:b/>
        </w:rPr>
        <w:t xml:space="preserve">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1A2AA4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="00212034">
        <w:rPr>
          <w:rFonts w:ascii="Arial" w:hAnsi="Arial" w:cs="Arial"/>
          <w:b/>
        </w:rPr>
        <w:t>LawGro</w:t>
      </w:r>
      <w:proofErr w:type="spellEnd"/>
      <w:r w:rsidR="001A2AA4">
        <w:rPr>
          <w:rFonts w:ascii="Arial" w:hAnsi="Arial" w:cs="Arial"/>
          <w:b/>
        </w:rPr>
        <w:t xml:space="preserve"> 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15</w:t>
      </w:r>
      <w:r w:rsidRPr="00335A92">
        <w:rPr>
          <w:rFonts w:ascii="Arial" w:hAnsi="Arial" w:cs="Arial"/>
          <w:b/>
        </w:rPr>
        <w:t xml:space="preserve"> - </w:t>
      </w:r>
      <w:r w:rsidR="00D84212">
        <w:rPr>
          <w:rFonts w:ascii="Arial" w:hAnsi="Arial" w:cs="Arial"/>
          <w:b/>
        </w:rPr>
        <w:t>Present</w:t>
      </w:r>
    </w:p>
    <w:p w14:paraId="35D97314" w14:textId="4518BD4E" w:rsidR="00952CC9" w:rsidRPr="00335A92" w:rsidRDefault="00DA756B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Startup building </w:t>
      </w:r>
      <w:r w:rsidR="00432612">
        <w:rPr>
          <w:rFonts w:ascii="Arial" w:hAnsi="Arial" w:cs="Arial"/>
        </w:rPr>
        <w:t>Software As A Service (</w:t>
      </w:r>
      <w:r w:rsidR="00FB6361" w:rsidRPr="00335A92">
        <w:rPr>
          <w:rFonts w:ascii="Arial" w:hAnsi="Arial" w:cs="Arial"/>
        </w:rPr>
        <w:t>SAAS</w:t>
      </w:r>
      <w:r w:rsidR="00432612">
        <w:rPr>
          <w:rFonts w:ascii="Arial" w:hAnsi="Arial" w:cs="Arial"/>
        </w:rPr>
        <w:t>)</w:t>
      </w:r>
      <w:r w:rsidR="00FB6361" w:rsidRPr="00335A92">
        <w:rPr>
          <w:rFonts w:ascii="Arial" w:hAnsi="Arial" w:cs="Arial"/>
        </w:rPr>
        <w:t xml:space="preserve">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>, lead</w:t>
      </w:r>
      <w:r w:rsidR="00E90212">
        <w:rPr>
          <w:rFonts w:ascii="Arial" w:hAnsi="Arial" w:cs="Arial"/>
        </w:rPr>
        <w:t xml:space="preserve"> </w:t>
      </w:r>
      <w:r w:rsidR="00066305" w:rsidRPr="00335A92">
        <w:rPr>
          <w:rFonts w:ascii="Arial" w:hAnsi="Arial" w:cs="Arial"/>
        </w:rPr>
        <w:t>gen</w:t>
      </w:r>
      <w:r w:rsidR="00E90212">
        <w:rPr>
          <w:rFonts w:ascii="Arial" w:hAnsi="Arial" w:cs="Arial"/>
        </w:rPr>
        <w:t>eration</w:t>
      </w:r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6F46F153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 xml:space="preserve">ndroid 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48C8EE54" w:rsidR="00063E8E" w:rsidRDefault="00834E58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Technical a</w:t>
      </w:r>
      <w:r w:rsidR="00D6343C" w:rsidRPr="00335A92">
        <w:rPr>
          <w:rFonts w:ascii="Arial" w:hAnsi="Arial" w:cs="Arial"/>
        </w:rPr>
        <w:t>rchitect</w:t>
      </w:r>
      <w:r>
        <w:rPr>
          <w:rFonts w:ascii="Arial" w:hAnsi="Arial" w:cs="Arial"/>
        </w:rPr>
        <w:t>ure</w:t>
      </w:r>
      <w:r w:rsidR="00D6343C" w:rsidRPr="00335A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3D19690F" w14:textId="5ED3B31A" w:rsidR="00866D71" w:rsidRDefault="00866D71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Built a two-sided marketplace for consumers to connect with lawyers. Captured detailed requirements of the </w:t>
      </w:r>
      <w:r w:rsidR="00AF25DB">
        <w:rPr>
          <w:rFonts w:ascii="Arial" w:hAnsi="Arial" w:cs="Arial"/>
        </w:rPr>
        <w:t>lead and</w:t>
      </w:r>
      <w:r>
        <w:rPr>
          <w:rFonts w:ascii="Arial" w:hAnsi="Arial" w:cs="Arial"/>
        </w:rPr>
        <w:t xml:space="preserve"> matched them with </w:t>
      </w:r>
      <w:r w:rsidR="00C139AC">
        <w:rPr>
          <w:rFonts w:ascii="Arial" w:hAnsi="Arial" w:cs="Arial"/>
        </w:rPr>
        <w:t>lawyers</w:t>
      </w:r>
      <w:r w:rsidR="00AF25DB">
        <w:rPr>
          <w:rFonts w:ascii="Arial" w:hAnsi="Arial" w:cs="Arial"/>
        </w:rPr>
        <w:t xml:space="preserve">. Built an advanced matching </w:t>
      </w:r>
      <w:r w:rsidR="00E90212">
        <w:rPr>
          <w:rFonts w:ascii="Arial" w:hAnsi="Arial" w:cs="Arial"/>
        </w:rPr>
        <w:t xml:space="preserve">algorithm </w:t>
      </w:r>
      <w:r w:rsidR="00C139AC">
        <w:rPr>
          <w:rFonts w:ascii="Arial" w:hAnsi="Arial" w:cs="Arial"/>
        </w:rPr>
        <w:t>to increase satisfaction on both ends</w:t>
      </w:r>
    </w:p>
    <w:p w14:paraId="7A8ACFA6" w14:textId="7DADE4C6" w:rsidR="00A43071" w:rsidRPr="00335A92" w:rsidRDefault="001D6133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Conducted</w:t>
      </w:r>
      <w:r w:rsidR="00A43071" w:rsidRPr="00A43071">
        <w:rPr>
          <w:rFonts w:ascii="Arial" w:hAnsi="Arial" w:cs="Arial"/>
        </w:rPr>
        <w:t xml:space="preserve"> usability studies, research and market analysis into product requirements to enhance user satisfaction</w:t>
      </w:r>
      <w:r w:rsidR="00A43071">
        <w:rPr>
          <w:rFonts w:ascii="Arial" w:hAnsi="Arial" w:cs="Arial"/>
        </w:rPr>
        <w:t xml:space="preserve">. </w:t>
      </w:r>
    </w:p>
    <w:p w14:paraId="43D1A74E" w14:textId="5FB550D6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50BF5260" w14:textId="4716CCB0" w:rsidR="007C605B" w:rsidRPr="00335A92" w:rsidRDefault="007C605B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Product </w:t>
      </w:r>
      <w:r w:rsidR="00D84212">
        <w:rPr>
          <w:rFonts w:ascii="Arial" w:hAnsi="Arial" w:cs="Arial"/>
          <w:b/>
        </w:rPr>
        <w:t xml:space="preserve">&amp; </w:t>
      </w:r>
      <w:r w:rsidRPr="00335A92">
        <w:rPr>
          <w:rFonts w:ascii="Arial" w:hAnsi="Arial" w:cs="Arial"/>
          <w:b/>
        </w:rPr>
        <w:t>M</w:t>
      </w:r>
      <w:r w:rsidR="00D84212">
        <w:rPr>
          <w:rFonts w:ascii="Arial" w:hAnsi="Arial" w:cs="Arial"/>
          <w:b/>
        </w:rPr>
        <w:t>arketing</w:t>
      </w:r>
      <w:r w:rsidR="001A3B0F" w:rsidRPr="00335A92">
        <w:rPr>
          <w:rFonts w:ascii="Arial" w:hAnsi="Arial" w:cs="Arial"/>
          <w:b/>
        </w:rPr>
        <w:t>, Infinera</w:t>
      </w:r>
      <w:r w:rsidR="002D3A8B" w:rsidRPr="00335A92">
        <w:rPr>
          <w:rFonts w:ascii="Arial" w:hAnsi="Arial" w:cs="Arial"/>
          <w:b/>
        </w:rPr>
        <w:t xml:space="preserve"> </w:t>
      </w:r>
      <w:r w:rsidR="002D3A8B" w:rsidRPr="00335A92">
        <w:rPr>
          <w:rFonts w:ascii="Arial" w:hAnsi="Arial" w:cs="Arial"/>
          <w:sz w:val="22"/>
        </w:rPr>
        <w:t>(</w:t>
      </w:r>
      <w:r w:rsidR="004F51F7" w:rsidRPr="00335A92">
        <w:rPr>
          <w:rFonts w:ascii="Arial" w:hAnsi="Arial" w:cs="Arial"/>
          <w:sz w:val="22"/>
        </w:rPr>
        <w:t>prev</w:t>
      </w:r>
      <w:r w:rsidR="008011B4" w:rsidRPr="00335A92">
        <w:rPr>
          <w:rFonts w:ascii="Arial" w:hAnsi="Arial" w:cs="Arial"/>
          <w:sz w:val="22"/>
        </w:rPr>
        <w:t>.</w:t>
      </w:r>
      <w:r w:rsidR="004F51F7" w:rsidRPr="00335A92">
        <w:rPr>
          <w:rFonts w:ascii="Arial" w:hAnsi="Arial" w:cs="Arial"/>
          <w:sz w:val="22"/>
        </w:rPr>
        <w:t xml:space="preserve"> </w:t>
      </w:r>
      <w:r w:rsidR="002D3A8B" w:rsidRPr="00335A92">
        <w:rPr>
          <w:rFonts w:ascii="Arial" w:hAnsi="Arial" w:cs="Arial"/>
          <w:sz w:val="22"/>
        </w:rPr>
        <w:t xml:space="preserve">Product </w:t>
      </w:r>
      <w:r w:rsidR="00866156" w:rsidRPr="00335A92">
        <w:rPr>
          <w:rFonts w:ascii="Arial" w:hAnsi="Arial" w:cs="Arial"/>
          <w:sz w:val="22"/>
        </w:rPr>
        <w:t>engineering; Marketing</w:t>
      </w:r>
      <w:r w:rsidR="002D3A8B" w:rsidRPr="00335A92">
        <w:rPr>
          <w:rFonts w:ascii="Arial" w:hAnsi="Arial" w:cs="Arial"/>
          <w:sz w:val="22"/>
        </w:rPr>
        <w:t>; Strategy)</w:t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F21BDB" w:rsidRPr="00335A92">
        <w:rPr>
          <w:rFonts w:ascii="Arial" w:hAnsi="Arial" w:cs="Arial"/>
          <w:b/>
        </w:rPr>
        <w:t>2009</w:t>
      </w:r>
      <w:r w:rsidRPr="00335A92">
        <w:rPr>
          <w:rFonts w:ascii="Arial" w:hAnsi="Arial" w:cs="Arial"/>
          <w:b/>
        </w:rPr>
        <w:t xml:space="preserve"> - </w:t>
      </w:r>
      <w:r w:rsidR="00F21BDB" w:rsidRPr="00335A92">
        <w:rPr>
          <w:rFonts w:ascii="Arial" w:hAnsi="Arial" w:cs="Arial"/>
          <w:b/>
        </w:rPr>
        <w:t>Present</w:t>
      </w:r>
    </w:p>
    <w:p w14:paraId="56C8103B" w14:textId="3394C8E7" w:rsidR="001C60BB" w:rsidRPr="00335A92" w:rsidRDefault="00960829" w:rsidP="001C60B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Infinera </w:t>
      </w:r>
      <w:r w:rsidR="001C60BB" w:rsidRPr="00335A92">
        <w:rPr>
          <w:rFonts w:ascii="Arial" w:hAnsi="Arial" w:cs="Arial"/>
        </w:rPr>
        <w:t>build</w:t>
      </w:r>
      <w:r w:rsidRPr="00335A92">
        <w:rPr>
          <w:rFonts w:ascii="Arial" w:hAnsi="Arial" w:cs="Arial"/>
        </w:rPr>
        <w:t xml:space="preserve">s </w:t>
      </w:r>
      <w:r w:rsidR="002D3A8B" w:rsidRPr="00335A92">
        <w:rPr>
          <w:rFonts w:ascii="Arial" w:hAnsi="Arial" w:cs="Arial"/>
        </w:rPr>
        <w:t xml:space="preserve">multi-terabit </w:t>
      </w:r>
      <w:r w:rsidR="0030123D" w:rsidRPr="00335A92">
        <w:rPr>
          <w:rFonts w:ascii="Arial" w:hAnsi="Arial" w:cs="Arial"/>
        </w:rPr>
        <w:t>transport network</w:t>
      </w:r>
      <w:r w:rsidR="002D3A8B" w:rsidRPr="00335A92">
        <w:rPr>
          <w:rFonts w:ascii="Arial" w:hAnsi="Arial" w:cs="Arial"/>
        </w:rPr>
        <w:t>s</w:t>
      </w:r>
      <w:r w:rsidRPr="00335A92">
        <w:rPr>
          <w:rFonts w:ascii="Arial" w:hAnsi="Arial" w:cs="Arial"/>
        </w:rPr>
        <w:t xml:space="preserve"> </w:t>
      </w:r>
      <w:r w:rsidR="00BF2FEF" w:rsidRPr="00335A92">
        <w:rPr>
          <w:rFonts w:ascii="Arial" w:hAnsi="Arial" w:cs="Arial"/>
        </w:rPr>
        <w:t xml:space="preserve">that enable connectivity between </w:t>
      </w:r>
      <w:r w:rsidR="008D202B" w:rsidRPr="00335A92">
        <w:rPr>
          <w:rFonts w:ascii="Arial" w:hAnsi="Arial" w:cs="Arial"/>
        </w:rPr>
        <w:t xml:space="preserve">cloud </w:t>
      </w:r>
      <w:r w:rsidR="00BF2FEF" w:rsidRPr="00335A92">
        <w:rPr>
          <w:rFonts w:ascii="Arial" w:hAnsi="Arial" w:cs="Arial"/>
        </w:rPr>
        <w:t>data centers</w:t>
      </w:r>
    </w:p>
    <w:p w14:paraId="697EF39A" w14:textId="0D92DD90" w:rsidR="00013060" w:rsidRPr="00335A92" w:rsidRDefault="00013060" w:rsidP="00013060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Responsible for shaping </w:t>
      </w:r>
      <w:r w:rsidR="00937E9C" w:rsidRPr="00335A92">
        <w:rPr>
          <w:rFonts w:ascii="Arial" w:hAnsi="Arial" w:cs="Arial"/>
        </w:rPr>
        <w:t>product roadmap</w:t>
      </w:r>
      <w:r w:rsidRPr="00335A92">
        <w:rPr>
          <w:rFonts w:ascii="Arial" w:hAnsi="Arial" w:cs="Arial"/>
        </w:rPr>
        <w:t xml:space="preserve"> in collaboration with Architecture, </w:t>
      </w:r>
      <w:r w:rsidR="00937E9C" w:rsidRPr="00335A92">
        <w:rPr>
          <w:rFonts w:ascii="Arial" w:hAnsi="Arial" w:cs="Arial"/>
        </w:rPr>
        <w:t xml:space="preserve">Engineering, Sales &amp; </w:t>
      </w:r>
      <w:r w:rsidRPr="00335A92">
        <w:rPr>
          <w:rFonts w:ascii="Arial" w:hAnsi="Arial" w:cs="Arial"/>
        </w:rPr>
        <w:t>Marketing</w:t>
      </w:r>
    </w:p>
    <w:p w14:paraId="2D80189C" w14:textId="7034F356" w:rsidR="002D3A8B" w:rsidRPr="00335A92" w:rsidRDefault="00013060" w:rsidP="00013060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Conceptualized</w:t>
      </w:r>
      <w:r w:rsidR="002D3A8B" w:rsidRPr="00335A92">
        <w:rPr>
          <w:rFonts w:ascii="Arial" w:hAnsi="Arial" w:cs="Arial"/>
        </w:rPr>
        <w:t>,</w:t>
      </w:r>
      <w:r w:rsidR="00937E9C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 xml:space="preserve">defined, developed vision </w:t>
      </w:r>
      <w:r w:rsidR="00937E9C" w:rsidRPr="00335A92">
        <w:rPr>
          <w:rFonts w:ascii="Arial" w:hAnsi="Arial" w:cs="Arial"/>
        </w:rPr>
        <w:t>of</w:t>
      </w:r>
      <w:r w:rsidR="002D3A8B" w:rsidRPr="00335A92">
        <w:rPr>
          <w:rFonts w:ascii="Arial" w:hAnsi="Arial" w:cs="Arial"/>
        </w:rPr>
        <w:t xml:space="preserve"> </w:t>
      </w:r>
      <w:r w:rsidR="00187CA2" w:rsidRPr="00335A92">
        <w:rPr>
          <w:rFonts w:ascii="Arial" w:hAnsi="Arial" w:cs="Arial"/>
        </w:rPr>
        <w:t xml:space="preserve">industry leading </w:t>
      </w:r>
      <w:r w:rsidR="00937E9C" w:rsidRPr="00335A92">
        <w:rPr>
          <w:rFonts w:ascii="Arial" w:hAnsi="Arial" w:cs="Arial"/>
        </w:rPr>
        <w:t xml:space="preserve">network </w:t>
      </w:r>
      <w:r w:rsidRPr="00335A92">
        <w:rPr>
          <w:rFonts w:ascii="Arial" w:hAnsi="Arial" w:cs="Arial"/>
        </w:rPr>
        <w:t xml:space="preserve">automation solution deployed on public &amp; private cloud – </w:t>
      </w:r>
      <w:r w:rsidR="002D3A8B" w:rsidRPr="00335A92">
        <w:rPr>
          <w:rFonts w:ascii="Arial" w:hAnsi="Arial" w:cs="Arial"/>
        </w:rPr>
        <w:t>enabled</w:t>
      </w:r>
      <w:r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~</w:t>
      </w:r>
      <w:r w:rsidRPr="00335A92">
        <w:rPr>
          <w:rFonts w:ascii="Arial" w:hAnsi="Arial" w:cs="Arial"/>
        </w:rPr>
        <w:t xml:space="preserve">30% </w:t>
      </w:r>
      <w:r w:rsidR="00187CA2" w:rsidRPr="00335A92">
        <w:rPr>
          <w:rFonts w:ascii="Arial" w:hAnsi="Arial" w:cs="Arial"/>
        </w:rPr>
        <w:t xml:space="preserve">reduction in total cost of ownership </w:t>
      </w:r>
      <w:r w:rsidRPr="00335A92">
        <w:rPr>
          <w:rFonts w:ascii="Arial" w:hAnsi="Arial" w:cs="Arial"/>
        </w:rPr>
        <w:t xml:space="preserve">while improving reliability </w:t>
      </w:r>
    </w:p>
    <w:p w14:paraId="3EC1CC9A" w14:textId="058AA379" w:rsidR="008134B7" w:rsidRPr="00335A92" w:rsidRDefault="002D3A8B" w:rsidP="00FE2116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</w:t>
      </w:r>
      <w:r w:rsidR="00187CA2" w:rsidRPr="00335A92">
        <w:rPr>
          <w:rFonts w:ascii="Arial" w:hAnsi="Arial" w:cs="Arial"/>
        </w:rPr>
        <w:t xml:space="preserve">&amp; executed </w:t>
      </w:r>
      <w:r w:rsidRPr="00335A92">
        <w:rPr>
          <w:rFonts w:ascii="Arial" w:hAnsi="Arial" w:cs="Arial"/>
        </w:rPr>
        <w:t xml:space="preserve">long term roadmap driving towards a </w:t>
      </w:r>
      <w:r w:rsidR="00013060" w:rsidRPr="00335A92">
        <w:rPr>
          <w:rFonts w:ascii="Arial" w:hAnsi="Arial" w:cs="Arial"/>
        </w:rPr>
        <w:t>Cognitive Network – A self-driving, self-healing network</w:t>
      </w:r>
      <w:r w:rsidRPr="00335A92">
        <w:rPr>
          <w:rFonts w:ascii="Arial" w:hAnsi="Arial" w:cs="Arial"/>
        </w:rPr>
        <w:t xml:space="preserve">; </w:t>
      </w:r>
      <w:r w:rsidR="008134B7" w:rsidRPr="00335A92">
        <w:rPr>
          <w:rFonts w:ascii="Arial" w:hAnsi="Arial" w:cs="Arial"/>
        </w:rPr>
        <w:t xml:space="preserve">Led </w:t>
      </w:r>
      <w:r w:rsidRPr="00335A92">
        <w:rPr>
          <w:rFonts w:ascii="Arial" w:hAnsi="Arial" w:cs="Arial"/>
        </w:rPr>
        <w:t xml:space="preserve">50+ </w:t>
      </w:r>
      <w:r w:rsidR="004323DD" w:rsidRPr="00335A92">
        <w:rPr>
          <w:rFonts w:ascii="Arial" w:hAnsi="Arial" w:cs="Arial"/>
        </w:rPr>
        <w:t xml:space="preserve">cross-functional teams to </w:t>
      </w:r>
      <w:r w:rsidRPr="00335A92">
        <w:rPr>
          <w:rFonts w:ascii="Arial" w:hAnsi="Arial" w:cs="Arial"/>
        </w:rPr>
        <w:t xml:space="preserve">execute </w:t>
      </w:r>
      <w:r w:rsidR="00D77874" w:rsidRPr="00335A92">
        <w:rPr>
          <w:rFonts w:ascii="Arial" w:hAnsi="Arial" w:cs="Arial"/>
        </w:rPr>
        <w:t xml:space="preserve">coordinated project goals  </w:t>
      </w:r>
    </w:p>
    <w:p w14:paraId="529FC987" w14:textId="1CE933AF" w:rsidR="00610221" w:rsidRDefault="00610221" w:rsidP="00610221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3970880E" w14:textId="2F7B7FE4" w:rsidR="00A43071" w:rsidRPr="00335A92" w:rsidRDefault="00A43071" w:rsidP="00610221">
      <w:pPr>
        <w:pStyle w:val="ListBullet"/>
        <w:rPr>
          <w:rFonts w:ascii="Arial" w:hAnsi="Arial" w:cs="Arial"/>
        </w:rPr>
      </w:pPr>
      <w:r w:rsidRPr="00A43071">
        <w:rPr>
          <w:rFonts w:ascii="Arial" w:hAnsi="Arial" w:cs="Arial"/>
        </w:rPr>
        <w:t>Define and analyze key metrics to inform decision-making and measure success</w:t>
      </w:r>
      <w:r>
        <w:rPr>
          <w:rFonts w:ascii="Arial" w:hAnsi="Arial" w:cs="Arial"/>
        </w:rPr>
        <w:t xml:space="preserve"> based on data</w:t>
      </w:r>
    </w:p>
    <w:p w14:paraId="69C40DB3" w14:textId="260F4E90" w:rsidR="00AC73B7" w:rsidRPr="00335A92" w:rsidRDefault="003F46A7" w:rsidP="005B23F4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</w:t>
      </w:r>
      <w:r w:rsidR="00AC73B7" w:rsidRPr="00335A92">
        <w:rPr>
          <w:rFonts w:ascii="Arial" w:hAnsi="Arial" w:cs="Arial"/>
        </w:rPr>
        <w:t xml:space="preserve">marketing to define &amp; execute </w:t>
      </w:r>
      <w:r w:rsidR="005037AD">
        <w:rPr>
          <w:rFonts w:ascii="Arial" w:hAnsi="Arial" w:cs="Arial"/>
        </w:rPr>
        <w:t>Go</w:t>
      </w:r>
      <w:r w:rsidR="001D6133">
        <w:rPr>
          <w:rFonts w:ascii="Arial" w:hAnsi="Arial" w:cs="Arial"/>
        </w:rPr>
        <w:t>-</w:t>
      </w:r>
      <w:r w:rsidR="005037AD">
        <w:rPr>
          <w:rFonts w:ascii="Arial" w:hAnsi="Arial" w:cs="Arial"/>
        </w:rPr>
        <w:t>To</w:t>
      </w:r>
      <w:r w:rsidR="001D6133">
        <w:rPr>
          <w:rFonts w:ascii="Arial" w:hAnsi="Arial" w:cs="Arial"/>
        </w:rPr>
        <w:t>-</w:t>
      </w:r>
      <w:r w:rsidR="005037AD">
        <w:rPr>
          <w:rFonts w:ascii="Arial" w:hAnsi="Arial" w:cs="Arial"/>
        </w:rPr>
        <w:t>Market (</w:t>
      </w:r>
      <w:r w:rsidR="00AC73B7" w:rsidRPr="00335A92">
        <w:rPr>
          <w:rFonts w:ascii="Arial" w:hAnsi="Arial" w:cs="Arial"/>
        </w:rPr>
        <w:t>GTM</w:t>
      </w:r>
      <w:r w:rsidR="005037AD">
        <w:rPr>
          <w:rFonts w:ascii="Arial" w:hAnsi="Arial" w:cs="Arial"/>
        </w:rPr>
        <w:t>)</w:t>
      </w:r>
      <w:r w:rsidR="00AC73B7" w:rsidRPr="00335A92">
        <w:rPr>
          <w:rFonts w:ascii="Arial" w:hAnsi="Arial" w:cs="Arial"/>
        </w:rPr>
        <w:t xml:space="preserve"> plan,</w:t>
      </w:r>
      <w:r w:rsidR="002D3A8B" w:rsidRPr="00335A92">
        <w:rPr>
          <w:rFonts w:ascii="Arial" w:hAnsi="Arial" w:cs="Arial"/>
        </w:rPr>
        <w:t xml:space="preserve"> </w:t>
      </w:r>
      <w:r w:rsidR="00AC73B7" w:rsidRPr="00335A92">
        <w:rPr>
          <w:rFonts w:ascii="Arial" w:hAnsi="Arial" w:cs="Arial"/>
        </w:rPr>
        <w:t>resulting in 100s of successful deployment</w:t>
      </w:r>
      <w:r w:rsidR="00F543A6" w:rsidRPr="00335A92">
        <w:rPr>
          <w:rFonts w:ascii="Arial" w:hAnsi="Arial" w:cs="Arial"/>
        </w:rPr>
        <w:t xml:space="preserve"> &amp; </w:t>
      </w:r>
      <w:r w:rsidR="005B23F4" w:rsidRPr="00335A92">
        <w:rPr>
          <w:rFonts w:ascii="Arial" w:hAnsi="Arial" w:cs="Arial"/>
        </w:rPr>
        <w:t>$10</w:t>
      </w:r>
      <w:r w:rsidRPr="00335A92">
        <w:rPr>
          <w:rFonts w:ascii="Arial" w:hAnsi="Arial" w:cs="Arial"/>
        </w:rPr>
        <w:t>M+</w:t>
      </w:r>
      <w:r w:rsidR="005B23F4" w:rsidRPr="00335A92">
        <w:rPr>
          <w:rFonts w:ascii="Arial" w:hAnsi="Arial" w:cs="Arial"/>
        </w:rPr>
        <w:t xml:space="preserve"> </w:t>
      </w:r>
      <w:r w:rsidR="00F543A6" w:rsidRPr="00335A92">
        <w:rPr>
          <w:rFonts w:ascii="Arial" w:hAnsi="Arial" w:cs="Arial"/>
        </w:rPr>
        <w:t>revenue</w:t>
      </w:r>
    </w:p>
    <w:p w14:paraId="77E31D8C" w14:textId="77777777" w:rsidR="009F73B9" w:rsidRDefault="009F73B9" w:rsidP="009F73B9">
      <w:pPr>
        <w:pStyle w:val="Heading3"/>
        <w:rPr>
          <w:rFonts w:ascii="Arial" w:hAnsi="Arial" w:cs="Arial"/>
          <w:b/>
        </w:rPr>
      </w:pPr>
    </w:p>
    <w:p w14:paraId="18B7D02D" w14:textId="3BC9104D" w:rsidR="009F73B9" w:rsidRPr="00335A92" w:rsidRDefault="009F73B9" w:rsidP="009F73B9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-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 &amp; Engineering, </w:t>
      </w:r>
      <w:proofErr w:type="spellStart"/>
      <w:r>
        <w:rPr>
          <w:rFonts w:ascii="Arial" w:hAnsi="Arial" w:cs="Arial"/>
          <w:b/>
        </w:rPr>
        <w:t>WorkZap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13</w:t>
      </w:r>
      <w:r w:rsidRPr="00335A92">
        <w:rPr>
          <w:rFonts w:ascii="Arial" w:hAnsi="Arial" w:cs="Arial"/>
          <w:b/>
        </w:rPr>
        <w:t xml:space="preserve"> - 20</w:t>
      </w:r>
      <w:r>
        <w:rPr>
          <w:rFonts w:ascii="Arial" w:hAnsi="Arial" w:cs="Arial"/>
          <w:b/>
        </w:rPr>
        <w:t>14</w:t>
      </w:r>
    </w:p>
    <w:p w14:paraId="5EBA080A" w14:textId="6FF4CCF4" w:rsidR="009F73B9" w:rsidRPr="00335A92" w:rsidRDefault="009F73B9" w:rsidP="009F73B9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Conceptualized, architected &amp; built an HCM SAAS product for </w:t>
      </w:r>
      <w:r w:rsidR="00A00AD8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Small Medium Business (SMB)</w:t>
      </w: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segment</w:t>
      </w:r>
    </w:p>
    <w:p w14:paraId="21D36298" w14:textId="0D1E1AE0" w:rsidR="009F73B9" w:rsidRPr="00335A92" w:rsidRDefault="009F73B9" w:rsidP="009F73B9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Validated with 5 beta customers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lastRenderedPageBreak/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3F8A41F6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</w:t>
      </w:r>
      <w:r w:rsidR="00212034">
        <w:rPr>
          <w:rFonts w:ascii="Arial" w:hAnsi="Arial" w:cs="Arial"/>
        </w:rPr>
        <w:t xml:space="preserve"> – John Chambers</w:t>
      </w:r>
      <w:r w:rsidRPr="00335A92">
        <w:rPr>
          <w:rFonts w:ascii="Arial" w:hAnsi="Arial" w:cs="Arial"/>
        </w:rPr>
        <w:t>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2A6C1C28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  <w:r w:rsidR="00212034">
        <w:rPr>
          <w:rFonts w:ascii="Arial" w:hAnsi="Arial" w:cs="Arial"/>
        </w:rPr>
        <w:t xml:space="preserve">, organized 100’s my professional events </w:t>
      </w:r>
    </w:p>
    <w:p w14:paraId="33082DA1" w14:textId="64D4420C" w:rsidR="00F23716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</w:t>
      </w:r>
      <w:r w:rsidR="00212034">
        <w:rPr>
          <w:rFonts w:ascii="Arial" w:hAnsi="Arial" w:cs="Arial"/>
        </w:rPr>
        <w:t xml:space="preserve">MAU </w:t>
      </w:r>
      <w:r w:rsidR="001555C6" w:rsidRPr="00F5457E">
        <w:rPr>
          <w:rFonts w:ascii="Arial" w:hAnsi="Arial" w:cs="Arial"/>
        </w:rPr>
        <w:t>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1E362FEB" w14:textId="148BE24D" w:rsidR="00212034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Built online community of local ethnic group, with 25K MAU</w:t>
      </w:r>
    </w:p>
    <w:p w14:paraId="557555B9" w14:textId="1B9D652A" w:rsidR="00212034" w:rsidRPr="00F5457E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Created and managed multiple LinkedIn/Facebook groups – Biggest group with over 40K members</w:t>
      </w:r>
    </w:p>
    <w:p w14:paraId="2F5D56D9" w14:textId="77777777" w:rsidR="00FE2116" w:rsidRPr="00335A92" w:rsidRDefault="00C35B6E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16093D44" w:rsidR="00FE2116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p w14:paraId="7B801FD5" w14:textId="2DAF4E17" w:rsidR="00AB27F2" w:rsidRPr="00335A92" w:rsidRDefault="00AB27F2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Certification </w:t>
      </w:r>
    </w:p>
    <w:sectPr w:rsidR="00AB27F2" w:rsidRPr="00335A92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BDED9A" w14:textId="77777777" w:rsidR="00C35B6E" w:rsidRDefault="00C35B6E">
      <w:pPr>
        <w:spacing w:after="0"/>
      </w:pPr>
      <w:r>
        <w:separator/>
      </w:r>
    </w:p>
  </w:endnote>
  <w:endnote w:type="continuationSeparator" w:id="0">
    <w:p w14:paraId="703EB62C" w14:textId="77777777" w:rsidR="00C35B6E" w:rsidRDefault="00C35B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6174D4" w14:textId="77777777" w:rsidR="00C35B6E" w:rsidRDefault="00C35B6E">
      <w:pPr>
        <w:spacing w:after="0"/>
      </w:pPr>
      <w:r>
        <w:separator/>
      </w:r>
    </w:p>
  </w:footnote>
  <w:footnote w:type="continuationSeparator" w:id="0">
    <w:p w14:paraId="6C88EB83" w14:textId="77777777" w:rsidR="00C35B6E" w:rsidRDefault="00C35B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37DC8"/>
    <w:multiLevelType w:val="hybridMultilevel"/>
    <w:tmpl w:val="7C7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</w:num>
  <w:num w:numId="15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1"/>
  </w:num>
  <w:num w:numId="20">
    <w:abstractNumId w:val="11"/>
  </w:num>
  <w:num w:numId="21">
    <w:abstractNumId w:val="14"/>
  </w:num>
  <w:num w:numId="22">
    <w:abstractNumId w:val="16"/>
  </w:num>
  <w:num w:numId="23">
    <w:abstractNumId w:val="22"/>
  </w:num>
  <w:num w:numId="24">
    <w:abstractNumId w:val="10"/>
  </w:num>
  <w:num w:numId="25">
    <w:abstractNumId w:val="20"/>
  </w:num>
  <w:num w:numId="26">
    <w:abstractNumId w:val="19"/>
  </w:num>
  <w:num w:numId="27">
    <w:abstractNumId w:val="18"/>
  </w:num>
  <w:num w:numId="28">
    <w:abstractNumId w:val="13"/>
  </w:num>
  <w:num w:numId="29">
    <w:abstractNumId w:val="12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32DCE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908BC"/>
    <w:rsid w:val="000A0DF5"/>
    <w:rsid w:val="000B0C44"/>
    <w:rsid w:val="000B0E75"/>
    <w:rsid w:val="000B1185"/>
    <w:rsid w:val="000D493B"/>
    <w:rsid w:val="00107502"/>
    <w:rsid w:val="00113814"/>
    <w:rsid w:val="0012480A"/>
    <w:rsid w:val="001555C6"/>
    <w:rsid w:val="00173685"/>
    <w:rsid w:val="00186B08"/>
    <w:rsid w:val="00187CA2"/>
    <w:rsid w:val="001A052A"/>
    <w:rsid w:val="001A2AA4"/>
    <w:rsid w:val="001A3B0F"/>
    <w:rsid w:val="001C60BB"/>
    <w:rsid w:val="001C742D"/>
    <w:rsid w:val="001D6133"/>
    <w:rsid w:val="001D78D4"/>
    <w:rsid w:val="001F7EC9"/>
    <w:rsid w:val="00212034"/>
    <w:rsid w:val="00222376"/>
    <w:rsid w:val="002321D4"/>
    <w:rsid w:val="00243A21"/>
    <w:rsid w:val="00255501"/>
    <w:rsid w:val="00270211"/>
    <w:rsid w:val="00274E8F"/>
    <w:rsid w:val="00296E41"/>
    <w:rsid w:val="002979B0"/>
    <w:rsid w:val="002C314E"/>
    <w:rsid w:val="002D3A8B"/>
    <w:rsid w:val="002D47E4"/>
    <w:rsid w:val="0030123D"/>
    <w:rsid w:val="0031770F"/>
    <w:rsid w:val="00334B87"/>
    <w:rsid w:val="00334F1C"/>
    <w:rsid w:val="00335A92"/>
    <w:rsid w:val="003420B2"/>
    <w:rsid w:val="0035398B"/>
    <w:rsid w:val="00353D9D"/>
    <w:rsid w:val="00355086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32612"/>
    <w:rsid w:val="004476A1"/>
    <w:rsid w:val="0045164E"/>
    <w:rsid w:val="004E45B6"/>
    <w:rsid w:val="004F51F7"/>
    <w:rsid w:val="00501359"/>
    <w:rsid w:val="00501723"/>
    <w:rsid w:val="005021F2"/>
    <w:rsid w:val="005037AD"/>
    <w:rsid w:val="005072F5"/>
    <w:rsid w:val="005114E7"/>
    <w:rsid w:val="00515C58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5F22F1"/>
    <w:rsid w:val="0060429F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3F81"/>
    <w:rsid w:val="006C4639"/>
    <w:rsid w:val="006C482D"/>
    <w:rsid w:val="006C50B6"/>
    <w:rsid w:val="006D619A"/>
    <w:rsid w:val="006D7C83"/>
    <w:rsid w:val="006E3E63"/>
    <w:rsid w:val="006E401C"/>
    <w:rsid w:val="006E4DBC"/>
    <w:rsid w:val="006F7100"/>
    <w:rsid w:val="00721B29"/>
    <w:rsid w:val="007457F6"/>
    <w:rsid w:val="007462E3"/>
    <w:rsid w:val="00755843"/>
    <w:rsid w:val="00765A36"/>
    <w:rsid w:val="0077621B"/>
    <w:rsid w:val="007963CE"/>
    <w:rsid w:val="007B7054"/>
    <w:rsid w:val="007C605B"/>
    <w:rsid w:val="007C6C1B"/>
    <w:rsid w:val="007D00B3"/>
    <w:rsid w:val="007E3537"/>
    <w:rsid w:val="008011B4"/>
    <w:rsid w:val="008134B7"/>
    <w:rsid w:val="00815C54"/>
    <w:rsid w:val="00834E58"/>
    <w:rsid w:val="00866156"/>
    <w:rsid w:val="00866D71"/>
    <w:rsid w:val="00876103"/>
    <w:rsid w:val="008916B6"/>
    <w:rsid w:val="008A077C"/>
    <w:rsid w:val="008C1141"/>
    <w:rsid w:val="008D202B"/>
    <w:rsid w:val="008E10EB"/>
    <w:rsid w:val="008E3A1D"/>
    <w:rsid w:val="008F719E"/>
    <w:rsid w:val="00902857"/>
    <w:rsid w:val="00913796"/>
    <w:rsid w:val="00937E9C"/>
    <w:rsid w:val="009453C0"/>
    <w:rsid w:val="00952CC9"/>
    <w:rsid w:val="00960829"/>
    <w:rsid w:val="009763C8"/>
    <w:rsid w:val="00981F69"/>
    <w:rsid w:val="009A05FA"/>
    <w:rsid w:val="009A0BF6"/>
    <w:rsid w:val="009E31D4"/>
    <w:rsid w:val="009F210A"/>
    <w:rsid w:val="009F73B9"/>
    <w:rsid w:val="00A00AD8"/>
    <w:rsid w:val="00A07A18"/>
    <w:rsid w:val="00A11F6E"/>
    <w:rsid w:val="00A43071"/>
    <w:rsid w:val="00A63E4E"/>
    <w:rsid w:val="00A8131A"/>
    <w:rsid w:val="00AA1470"/>
    <w:rsid w:val="00AA5BAE"/>
    <w:rsid w:val="00AA6461"/>
    <w:rsid w:val="00AB27F2"/>
    <w:rsid w:val="00AC73B7"/>
    <w:rsid w:val="00AE0CA1"/>
    <w:rsid w:val="00AE24D9"/>
    <w:rsid w:val="00AE52C8"/>
    <w:rsid w:val="00AE6941"/>
    <w:rsid w:val="00AF25DB"/>
    <w:rsid w:val="00AF368B"/>
    <w:rsid w:val="00AF3E14"/>
    <w:rsid w:val="00B33788"/>
    <w:rsid w:val="00B34347"/>
    <w:rsid w:val="00B35B9E"/>
    <w:rsid w:val="00B44B1E"/>
    <w:rsid w:val="00B63849"/>
    <w:rsid w:val="00B639DC"/>
    <w:rsid w:val="00B769EE"/>
    <w:rsid w:val="00BB18AC"/>
    <w:rsid w:val="00BF2FEF"/>
    <w:rsid w:val="00C10EEA"/>
    <w:rsid w:val="00C139AC"/>
    <w:rsid w:val="00C35B6E"/>
    <w:rsid w:val="00C41AC6"/>
    <w:rsid w:val="00C57E43"/>
    <w:rsid w:val="00C57FA0"/>
    <w:rsid w:val="00C72B59"/>
    <w:rsid w:val="00C73244"/>
    <w:rsid w:val="00CB2038"/>
    <w:rsid w:val="00CC534A"/>
    <w:rsid w:val="00CC708F"/>
    <w:rsid w:val="00CC75DB"/>
    <w:rsid w:val="00CF260D"/>
    <w:rsid w:val="00D03270"/>
    <w:rsid w:val="00D33143"/>
    <w:rsid w:val="00D36C2D"/>
    <w:rsid w:val="00D5282F"/>
    <w:rsid w:val="00D52EB6"/>
    <w:rsid w:val="00D56207"/>
    <w:rsid w:val="00D6343C"/>
    <w:rsid w:val="00D7603C"/>
    <w:rsid w:val="00D765AF"/>
    <w:rsid w:val="00D77874"/>
    <w:rsid w:val="00D819C3"/>
    <w:rsid w:val="00D83105"/>
    <w:rsid w:val="00D84212"/>
    <w:rsid w:val="00D9644F"/>
    <w:rsid w:val="00DA756B"/>
    <w:rsid w:val="00DC6E57"/>
    <w:rsid w:val="00DD4208"/>
    <w:rsid w:val="00DF33B6"/>
    <w:rsid w:val="00DF7E1E"/>
    <w:rsid w:val="00E024B2"/>
    <w:rsid w:val="00E1774E"/>
    <w:rsid w:val="00E1798F"/>
    <w:rsid w:val="00E2477B"/>
    <w:rsid w:val="00E26F32"/>
    <w:rsid w:val="00E32A55"/>
    <w:rsid w:val="00E4366A"/>
    <w:rsid w:val="00E67A95"/>
    <w:rsid w:val="00E90212"/>
    <w:rsid w:val="00EA2B92"/>
    <w:rsid w:val="00EA35AC"/>
    <w:rsid w:val="00EC0D95"/>
    <w:rsid w:val="00F00796"/>
    <w:rsid w:val="00F21BDB"/>
    <w:rsid w:val="00F23716"/>
    <w:rsid w:val="00F543A6"/>
    <w:rsid w:val="00F5457E"/>
    <w:rsid w:val="00F83B6F"/>
    <w:rsid w:val="00FA1389"/>
    <w:rsid w:val="00FA3FF7"/>
    <w:rsid w:val="00FB0683"/>
    <w:rsid w:val="00FB30B8"/>
    <w:rsid w:val="00FB6361"/>
    <w:rsid w:val="00FC1122"/>
    <w:rsid w:val="00FC7798"/>
    <w:rsid w:val="00FD2A8A"/>
    <w:rsid w:val="00FD3C22"/>
    <w:rsid w:val="00FE2116"/>
    <w:rsid w:val="00FE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kashrungta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1E3357"/>
    <w:rsid w:val="003417EC"/>
    <w:rsid w:val="00343C1E"/>
    <w:rsid w:val="004F36E2"/>
    <w:rsid w:val="005D5E5B"/>
    <w:rsid w:val="006A338E"/>
    <w:rsid w:val="007B49FA"/>
    <w:rsid w:val="007E15B5"/>
    <w:rsid w:val="008F647F"/>
    <w:rsid w:val="009D4C1F"/>
    <w:rsid w:val="00C807C8"/>
    <w:rsid w:val="00D4351E"/>
    <w:rsid w:val="00DF1242"/>
    <w:rsid w:val="00E73830"/>
    <w:rsid w:val="00E84697"/>
    <w:rsid w:val="00EE4E61"/>
    <w:rsid w:val="00F6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1239</TotalTime>
  <Pages>2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187</cp:revision>
  <cp:lastPrinted>2018-08-20T18:05:00Z</cp:lastPrinted>
  <dcterms:created xsi:type="dcterms:W3CDTF">2018-08-16T22:53:00Z</dcterms:created>
  <dcterms:modified xsi:type="dcterms:W3CDTF">2019-01-02T15:51:00Z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