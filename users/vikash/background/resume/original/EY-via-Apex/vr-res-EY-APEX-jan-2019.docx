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5C2D35A9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>,</w:t>
            </w:r>
            <w:r w:rsidR="00296E41">
              <w:rPr>
                <w:rFonts w:ascii="Arial" w:hAnsi="Arial" w:cs="Arial"/>
              </w:rPr>
              <w:t xml:space="preserve"> </w:t>
            </w:r>
            <w:hyperlink r:id="rId7" w:history="1">
              <w:r w:rsidR="00296E41" w:rsidRPr="00C87F86">
                <w:rPr>
                  <w:rStyle w:val="Hyperlink"/>
                  <w:rFonts w:ascii="Arial" w:hAnsi="Arial" w:cs="Arial"/>
                </w:rPr>
                <w:t>vikashrungta@gmail.com</w:t>
              </w:r>
            </w:hyperlink>
            <w:r w:rsidR="00296E41">
              <w:rPr>
                <w:rFonts w:ascii="Arial" w:hAnsi="Arial" w:cs="Arial"/>
              </w:rPr>
              <w:t xml:space="preserve"> </w:t>
            </w:r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A4DDE3D" w14:textId="1AAAD27A" w:rsid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335A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7D581" wp14:editId="73265D0C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45C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Pr="0060429F">
        <w:rPr>
          <w:rFonts w:ascii="Arial" w:hAnsi="Arial" w:cs="Arial"/>
        </w:rPr>
        <w:t xml:space="preserve">Entrepreneurial Product Manager, with technical background </w:t>
      </w:r>
    </w:p>
    <w:p w14:paraId="1309FA66" w14:textId="58539C95" w:rsidR="0060429F" w:rsidRP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60429F">
        <w:rPr>
          <w:rFonts w:ascii="Arial" w:hAnsi="Arial" w:cs="Arial"/>
        </w:rPr>
        <w:t xml:space="preserve">Experienced in building products from ground up for startups &amp; fortune 500 companies </w:t>
      </w:r>
    </w:p>
    <w:p w14:paraId="339541D1" w14:textId="4533E730" w:rsidR="000B0E75" w:rsidRDefault="000D493B" w:rsidP="00D5282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D5282F">
        <w:rPr>
          <w:rFonts w:ascii="Arial" w:hAnsi="Arial" w:cs="Arial"/>
        </w:rPr>
        <w:t>Strong analytical skills. F</w:t>
      </w:r>
      <w:r w:rsidR="00913796" w:rsidRPr="00D5282F">
        <w:rPr>
          <w:rFonts w:ascii="Arial" w:hAnsi="Arial" w:cs="Arial"/>
        </w:rPr>
        <w:t xml:space="preserve">ocus on </w:t>
      </w:r>
      <w:r w:rsidR="005F22F1" w:rsidRPr="00D5282F">
        <w:rPr>
          <w:rFonts w:ascii="Arial" w:hAnsi="Arial" w:cs="Arial"/>
        </w:rPr>
        <w:t>KPIs and making data driven decisions</w:t>
      </w:r>
    </w:p>
    <w:p w14:paraId="35044E96" w14:textId="573B5D46" w:rsidR="00D5282F" w:rsidRDefault="00D5282F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Innovative thinker</w:t>
      </w:r>
      <w:r w:rsidR="0035398B">
        <w:rPr>
          <w:rFonts w:ascii="Arial" w:hAnsi="Arial" w:cs="Arial"/>
        </w:rPr>
        <w:t>. Always looking at creative way to solve a problem for the customers</w:t>
      </w:r>
      <w:r w:rsidR="00FE6E29">
        <w:rPr>
          <w:rFonts w:ascii="Arial" w:hAnsi="Arial" w:cs="Arial"/>
        </w:rPr>
        <w:t xml:space="preserve"> &amp; </w:t>
      </w:r>
      <w:r w:rsidR="0035398B">
        <w:rPr>
          <w:rFonts w:ascii="Arial" w:hAnsi="Arial" w:cs="Arial"/>
        </w:rPr>
        <w:t>users</w:t>
      </w:r>
    </w:p>
    <w:p w14:paraId="1B763673" w14:textId="73958050" w:rsidR="007462E3" w:rsidRPr="00334B87" w:rsidRDefault="007462E3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Experience with building products while working </w:t>
      </w:r>
      <w:r w:rsidR="00355086">
        <w:rPr>
          <w:rFonts w:ascii="Arial" w:hAnsi="Arial" w:cs="Arial"/>
        </w:rPr>
        <w:t xml:space="preserve">with people </w:t>
      </w:r>
      <w:r>
        <w:rPr>
          <w:rFonts w:ascii="Arial" w:hAnsi="Arial" w:cs="Arial"/>
        </w:rPr>
        <w:t>cross-geography with cross-functional teams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4699C6D1" w14:textId="77777777" w:rsidR="0090075F" w:rsidRPr="00335A92" w:rsidRDefault="0090075F" w:rsidP="0090075F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Product </w:t>
      </w:r>
      <w:r>
        <w:rPr>
          <w:rFonts w:ascii="Arial" w:hAnsi="Arial" w:cs="Arial"/>
          <w:b/>
        </w:rPr>
        <w:t xml:space="preserve">&amp; </w:t>
      </w:r>
      <w:r w:rsidRPr="00335A92">
        <w:rPr>
          <w:rFonts w:ascii="Arial" w:hAnsi="Arial" w:cs="Arial"/>
          <w:b/>
        </w:rPr>
        <w:t>M</w:t>
      </w:r>
      <w:r>
        <w:rPr>
          <w:rFonts w:ascii="Arial" w:hAnsi="Arial" w:cs="Arial"/>
          <w:b/>
        </w:rPr>
        <w:t>arketing</w:t>
      </w:r>
      <w:r w:rsidRPr="00335A92">
        <w:rPr>
          <w:rFonts w:ascii="Arial" w:hAnsi="Arial" w:cs="Arial"/>
          <w:b/>
        </w:rPr>
        <w:t xml:space="preserve">, Infinera </w:t>
      </w:r>
      <w:r w:rsidRPr="00335A92">
        <w:rPr>
          <w:rFonts w:ascii="Arial" w:hAnsi="Arial" w:cs="Arial"/>
          <w:sz w:val="22"/>
        </w:rPr>
        <w:t>(prev. Product engineering; Marketing; Strategy)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2009 - Present</w:t>
      </w:r>
    </w:p>
    <w:p w14:paraId="146D1B1E" w14:textId="77777777" w:rsidR="0090075F" w:rsidRPr="00335A92" w:rsidRDefault="0090075F" w:rsidP="0090075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>Infinera builds multi-terabit transport networks that enable connectivity between cloud data centers</w:t>
      </w:r>
    </w:p>
    <w:p w14:paraId="38B6038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Responsible for shaping product roadmap in collaboration with Architecture, Engineering, Sales &amp; Marketing</w:t>
      </w:r>
    </w:p>
    <w:p w14:paraId="39B2EDC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14:paraId="20598015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&amp; executed long term roadmap driving towards a Cognitive Network – A self-driving, self-healing network; Led 50+ cross-functional teams to execute coordinated project goals  </w:t>
      </w:r>
    </w:p>
    <w:p w14:paraId="2493585B" w14:textId="77777777" w:rsidR="0090075F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43B173C6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A43071">
        <w:rPr>
          <w:rFonts w:ascii="Arial" w:hAnsi="Arial" w:cs="Arial"/>
        </w:rPr>
        <w:t>Define and analyze key metrics to inform decision-making and measure success</w:t>
      </w:r>
      <w:r>
        <w:rPr>
          <w:rFonts w:ascii="Arial" w:hAnsi="Arial" w:cs="Arial"/>
        </w:rPr>
        <w:t xml:space="preserve"> based on data</w:t>
      </w:r>
    </w:p>
    <w:p w14:paraId="09B34F2C" w14:textId="77777777" w:rsidR="0090075F" w:rsidRPr="00335A92" w:rsidRDefault="0090075F" w:rsidP="0090075F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marketing to define &amp; execute </w:t>
      </w:r>
      <w:r>
        <w:rPr>
          <w:rFonts w:ascii="Arial" w:hAnsi="Arial" w:cs="Arial"/>
        </w:rPr>
        <w:t>Go-To-Market (</w:t>
      </w:r>
      <w:r w:rsidRPr="00335A92">
        <w:rPr>
          <w:rFonts w:ascii="Arial" w:hAnsi="Arial" w:cs="Arial"/>
        </w:rPr>
        <w:t>GTM</w:t>
      </w:r>
      <w:r>
        <w:rPr>
          <w:rFonts w:ascii="Arial" w:hAnsi="Arial" w:cs="Arial"/>
        </w:rPr>
        <w:t>)</w:t>
      </w:r>
      <w:r w:rsidRPr="00335A92">
        <w:rPr>
          <w:rFonts w:ascii="Arial" w:hAnsi="Arial" w:cs="Arial"/>
        </w:rPr>
        <w:t xml:space="preserve"> plan, resulting in 100s of successful deployment &amp; $10M+ revenue</w:t>
      </w:r>
    </w:p>
    <w:p w14:paraId="3C11810D" w14:textId="77777777" w:rsidR="0090075F" w:rsidRDefault="0090075F" w:rsidP="007C605B">
      <w:pPr>
        <w:pStyle w:val="Heading3"/>
        <w:rPr>
          <w:rFonts w:ascii="Arial" w:hAnsi="Arial" w:cs="Arial"/>
          <w:b/>
        </w:rPr>
      </w:pPr>
    </w:p>
    <w:p w14:paraId="37EA62B4" w14:textId="6713A865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Co-Founder</w:t>
      </w:r>
      <w:r w:rsidR="001A2AA4">
        <w:rPr>
          <w:rFonts w:ascii="Arial" w:hAnsi="Arial" w:cs="Arial"/>
          <w:b/>
        </w:rPr>
        <w:t xml:space="preserve">- </w:t>
      </w:r>
      <w:r w:rsidRPr="00335A92">
        <w:rPr>
          <w:rFonts w:ascii="Arial" w:hAnsi="Arial" w:cs="Arial"/>
          <w:b/>
        </w:rPr>
        <w:t>Head Of Product</w:t>
      </w:r>
      <w:r w:rsidR="001A2AA4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r w:rsidR="008A13A7">
        <w:rPr>
          <w:rFonts w:ascii="Arial" w:hAnsi="Arial" w:cs="Arial"/>
          <w:b/>
        </w:rPr>
        <w:t>Praxis</w:t>
      </w:r>
      <w:bookmarkStart w:id="0" w:name="_GoBack"/>
      <w:bookmarkEnd w:id="0"/>
      <w:r w:rsidR="001A2AA4">
        <w:rPr>
          <w:rFonts w:ascii="Arial" w:hAnsi="Arial" w:cs="Arial"/>
          <w:b/>
        </w:rPr>
        <w:t xml:space="preserve"> 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15</w:t>
      </w:r>
      <w:r w:rsidRPr="00335A92">
        <w:rPr>
          <w:rFonts w:ascii="Arial" w:hAnsi="Arial" w:cs="Arial"/>
          <w:b/>
        </w:rPr>
        <w:t xml:space="preserve"> - </w:t>
      </w:r>
      <w:r w:rsidR="0090075F">
        <w:rPr>
          <w:rFonts w:ascii="Arial" w:hAnsi="Arial" w:cs="Arial"/>
          <w:b/>
        </w:rPr>
        <w:t>2018</w:t>
      </w:r>
    </w:p>
    <w:p w14:paraId="35D97314" w14:textId="4518BD4E" w:rsidR="00952CC9" w:rsidRPr="00335A92" w:rsidRDefault="00DA756B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Startup building </w:t>
      </w:r>
      <w:r w:rsidR="00432612">
        <w:rPr>
          <w:rFonts w:ascii="Arial" w:hAnsi="Arial" w:cs="Arial"/>
        </w:rPr>
        <w:t>Software As A Service (</w:t>
      </w:r>
      <w:r w:rsidR="00FB6361" w:rsidRPr="00335A92">
        <w:rPr>
          <w:rFonts w:ascii="Arial" w:hAnsi="Arial" w:cs="Arial"/>
        </w:rPr>
        <w:t>SAAS</w:t>
      </w:r>
      <w:r w:rsidR="00432612">
        <w:rPr>
          <w:rFonts w:ascii="Arial" w:hAnsi="Arial" w:cs="Arial"/>
        </w:rPr>
        <w:t>)</w:t>
      </w:r>
      <w:r w:rsidR="00FB6361" w:rsidRPr="00335A92">
        <w:rPr>
          <w:rFonts w:ascii="Arial" w:hAnsi="Arial" w:cs="Arial"/>
        </w:rPr>
        <w:t xml:space="preserve">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>, lead</w:t>
      </w:r>
      <w:r w:rsidR="00E90212">
        <w:rPr>
          <w:rFonts w:ascii="Arial" w:hAnsi="Arial" w:cs="Arial"/>
        </w:rPr>
        <w:t xml:space="preserve"> </w:t>
      </w:r>
      <w:r w:rsidR="00066305" w:rsidRPr="00335A92">
        <w:rPr>
          <w:rFonts w:ascii="Arial" w:hAnsi="Arial" w:cs="Arial"/>
        </w:rPr>
        <w:t>gen</w:t>
      </w:r>
      <w:r w:rsidR="00E90212">
        <w:rPr>
          <w:rFonts w:ascii="Arial" w:hAnsi="Arial" w:cs="Arial"/>
        </w:rPr>
        <w:t>eration</w:t>
      </w:r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6F46F153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 xml:space="preserve">ndroid 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48C8EE54" w:rsidR="00063E8E" w:rsidRDefault="00834E58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Technical a</w:t>
      </w:r>
      <w:r w:rsidR="00D6343C" w:rsidRPr="00335A92">
        <w:rPr>
          <w:rFonts w:ascii="Arial" w:hAnsi="Arial" w:cs="Arial"/>
        </w:rPr>
        <w:t>rchitect</w:t>
      </w:r>
      <w:r>
        <w:rPr>
          <w:rFonts w:ascii="Arial" w:hAnsi="Arial" w:cs="Arial"/>
        </w:rPr>
        <w:t>ure</w:t>
      </w:r>
      <w:r w:rsidR="00D6343C" w:rsidRPr="00335A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7563BED0" w:rsidR="00866D71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>lead and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E90212">
        <w:rPr>
          <w:rFonts w:ascii="Arial" w:hAnsi="Arial" w:cs="Arial"/>
        </w:rPr>
        <w:t xml:space="preserve">algorithm </w:t>
      </w:r>
      <w:r w:rsidR="00C139AC">
        <w:rPr>
          <w:rFonts w:ascii="Arial" w:hAnsi="Arial" w:cs="Arial"/>
        </w:rPr>
        <w:t>to increase satisfaction on both ends</w:t>
      </w:r>
    </w:p>
    <w:p w14:paraId="0E9C234F" w14:textId="4DCABF09" w:rsidR="00173CCB" w:rsidRDefault="00173CCB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Built a chatbot for customers to provide automated response to the leads and schedule appointment</w:t>
      </w:r>
    </w:p>
    <w:p w14:paraId="7A8ACFA6" w14:textId="7DADE4C6" w:rsidR="00A43071" w:rsidRPr="00335A92" w:rsidRDefault="001D6133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Conducted</w:t>
      </w:r>
      <w:r w:rsidR="00A43071" w:rsidRPr="00A43071">
        <w:rPr>
          <w:rFonts w:ascii="Arial" w:hAnsi="Arial" w:cs="Arial"/>
        </w:rPr>
        <w:t xml:space="preserve"> usability studies, research and market analysis into product requirements to enhance user satisfaction</w:t>
      </w:r>
      <w:r w:rsidR="00A43071">
        <w:rPr>
          <w:rFonts w:ascii="Arial" w:hAnsi="Arial" w:cs="Arial"/>
        </w:rPr>
        <w:t xml:space="preserve">. </w:t>
      </w:r>
    </w:p>
    <w:p w14:paraId="43D1A74E" w14:textId="41482BE2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  <w:r w:rsidR="00E00A99">
        <w:rPr>
          <w:rFonts w:ascii="Arial" w:hAnsi="Arial" w:cs="Arial"/>
        </w:rPr>
        <w:t>. Customer were located across the globe and required special consideration based on location and language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18B7D02D" w14:textId="3BC9104D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13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14</w:t>
      </w:r>
    </w:p>
    <w:p w14:paraId="5EBA080A" w14:textId="6FF4CCF4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Conceptualized, architected &amp; built an HCM SAAS product for </w:t>
      </w:r>
      <w:r w:rsidR="00A00AD8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Small Medium Business (SMB)</w:t>
      </w: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segment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lastRenderedPageBreak/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3F8A41F6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</w:t>
      </w:r>
      <w:r w:rsidR="00212034">
        <w:rPr>
          <w:rFonts w:ascii="Arial" w:hAnsi="Arial" w:cs="Arial"/>
        </w:rPr>
        <w:t xml:space="preserve"> – John Chambers</w:t>
      </w:r>
      <w:r w:rsidRPr="00335A92">
        <w:rPr>
          <w:rFonts w:ascii="Arial" w:hAnsi="Arial" w:cs="Arial"/>
        </w:rPr>
        <w:t>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2A6C1C28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  <w:r w:rsidR="00212034">
        <w:rPr>
          <w:rFonts w:ascii="Arial" w:hAnsi="Arial" w:cs="Arial"/>
        </w:rPr>
        <w:t xml:space="preserve">, organized 100’s my professional events </w:t>
      </w:r>
    </w:p>
    <w:p w14:paraId="33082DA1" w14:textId="64D4420C" w:rsidR="00F2371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</w:t>
      </w:r>
      <w:r w:rsidR="00212034">
        <w:rPr>
          <w:rFonts w:ascii="Arial" w:hAnsi="Arial" w:cs="Arial"/>
        </w:rPr>
        <w:t xml:space="preserve">MAU </w:t>
      </w:r>
      <w:r w:rsidR="001555C6" w:rsidRPr="00F5457E">
        <w:rPr>
          <w:rFonts w:ascii="Arial" w:hAnsi="Arial" w:cs="Arial"/>
        </w:rPr>
        <w:t>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1E362FEB" w14:textId="148BE24D" w:rsidR="00212034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Built online community of local ethnic group, with 25K MAU</w:t>
      </w:r>
    </w:p>
    <w:p w14:paraId="557555B9" w14:textId="1B9D652A" w:rsidR="00212034" w:rsidRPr="00F5457E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Created and managed multiple LinkedIn/Facebook groups – Biggest group with over 40K members</w:t>
      </w:r>
    </w:p>
    <w:p w14:paraId="2F5D56D9" w14:textId="77777777" w:rsidR="00FE2116" w:rsidRPr="00335A92" w:rsidRDefault="00224BBE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16093D44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p w14:paraId="7B801FD5" w14:textId="4583DABF" w:rsidR="00AB27F2" w:rsidRPr="00F563C3" w:rsidRDefault="00AB27F2" w:rsidP="00F563C3">
      <w:pPr>
        <w:rPr>
          <w:rFonts w:ascii="Arial" w:hAnsi="Arial" w:cs="Arial"/>
        </w:rPr>
      </w:pPr>
    </w:p>
    <w:sectPr w:rsidR="00AB27F2" w:rsidRPr="00F563C3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03C3EF" w14:textId="77777777" w:rsidR="00224BBE" w:rsidRDefault="00224BBE">
      <w:pPr>
        <w:spacing w:after="0"/>
      </w:pPr>
      <w:r>
        <w:separator/>
      </w:r>
    </w:p>
  </w:endnote>
  <w:endnote w:type="continuationSeparator" w:id="0">
    <w:p w14:paraId="724A7463" w14:textId="77777777" w:rsidR="00224BBE" w:rsidRDefault="00224B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2C954A" w14:textId="77777777" w:rsidR="00224BBE" w:rsidRDefault="00224BBE">
      <w:pPr>
        <w:spacing w:after="0"/>
      </w:pPr>
      <w:r>
        <w:separator/>
      </w:r>
    </w:p>
  </w:footnote>
  <w:footnote w:type="continuationSeparator" w:id="0">
    <w:p w14:paraId="79B45A7A" w14:textId="77777777" w:rsidR="00224BBE" w:rsidRDefault="00224B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37DC8"/>
    <w:multiLevelType w:val="hybridMultilevel"/>
    <w:tmpl w:val="7C7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1"/>
  </w:num>
  <w:num w:numId="20">
    <w:abstractNumId w:val="11"/>
  </w:num>
  <w:num w:numId="21">
    <w:abstractNumId w:val="14"/>
  </w:num>
  <w:num w:numId="22">
    <w:abstractNumId w:val="16"/>
  </w:num>
  <w:num w:numId="23">
    <w:abstractNumId w:val="22"/>
  </w:num>
  <w:num w:numId="24">
    <w:abstractNumId w:val="10"/>
  </w:num>
  <w:num w:numId="25">
    <w:abstractNumId w:val="20"/>
  </w:num>
  <w:num w:numId="26">
    <w:abstractNumId w:val="19"/>
  </w:num>
  <w:num w:numId="27">
    <w:abstractNumId w:val="18"/>
  </w:num>
  <w:num w:numId="28">
    <w:abstractNumId w:val="13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908BC"/>
    <w:rsid w:val="000A0DF5"/>
    <w:rsid w:val="000B0C44"/>
    <w:rsid w:val="000B0E75"/>
    <w:rsid w:val="000B1185"/>
    <w:rsid w:val="000D493B"/>
    <w:rsid w:val="00107502"/>
    <w:rsid w:val="00113814"/>
    <w:rsid w:val="0012480A"/>
    <w:rsid w:val="001555C6"/>
    <w:rsid w:val="00173685"/>
    <w:rsid w:val="00173CCB"/>
    <w:rsid w:val="00186B08"/>
    <w:rsid w:val="00187CA2"/>
    <w:rsid w:val="001A052A"/>
    <w:rsid w:val="001A2AA4"/>
    <w:rsid w:val="001A3B0F"/>
    <w:rsid w:val="001C60BB"/>
    <w:rsid w:val="001C742D"/>
    <w:rsid w:val="001D6133"/>
    <w:rsid w:val="001D78D4"/>
    <w:rsid w:val="001F7EC9"/>
    <w:rsid w:val="00212034"/>
    <w:rsid w:val="00222376"/>
    <w:rsid w:val="00224BBE"/>
    <w:rsid w:val="002321D4"/>
    <w:rsid w:val="00243A21"/>
    <w:rsid w:val="00255501"/>
    <w:rsid w:val="00270211"/>
    <w:rsid w:val="00274E8F"/>
    <w:rsid w:val="00296E41"/>
    <w:rsid w:val="002979B0"/>
    <w:rsid w:val="002C314E"/>
    <w:rsid w:val="002D3A8B"/>
    <w:rsid w:val="002D47E4"/>
    <w:rsid w:val="0030123D"/>
    <w:rsid w:val="0031770F"/>
    <w:rsid w:val="00334B87"/>
    <w:rsid w:val="00334F1C"/>
    <w:rsid w:val="00335A92"/>
    <w:rsid w:val="003420B2"/>
    <w:rsid w:val="0035398B"/>
    <w:rsid w:val="00353D9D"/>
    <w:rsid w:val="00355086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32612"/>
    <w:rsid w:val="004476A1"/>
    <w:rsid w:val="0045164E"/>
    <w:rsid w:val="004E45B6"/>
    <w:rsid w:val="004F51F7"/>
    <w:rsid w:val="00501359"/>
    <w:rsid w:val="00501723"/>
    <w:rsid w:val="005021F2"/>
    <w:rsid w:val="005037AD"/>
    <w:rsid w:val="005072F5"/>
    <w:rsid w:val="005114E7"/>
    <w:rsid w:val="00515C58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5F22F1"/>
    <w:rsid w:val="0060429F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3F81"/>
    <w:rsid w:val="006C4639"/>
    <w:rsid w:val="006C482D"/>
    <w:rsid w:val="006C50B6"/>
    <w:rsid w:val="006D619A"/>
    <w:rsid w:val="006D7C83"/>
    <w:rsid w:val="006E3E63"/>
    <w:rsid w:val="006E401C"/>
    <w:rsid w:val="006E4DBC"/>
    <w:rsid w:val="006F7100"/>
    <w:rsid w:val="00721B29"/>
    <w:rsid w:val="007457F6"/>
    <w:rsid w:val="007462E3"/>
    <w:rsid w:val="00755843"/>
    <w:rsid w:val="00765A36"/>
    <w:rsid w:val="0077621B"/>
    <w:rsid w:val="007963CE"/>
    <w:rsid w:val="007B7054"/>
    <w:rsid w:val="007C605B"/>
    <w:rsid w:val="007C6C1B"/>
    <w:rsid w:val="007D00B3"/>
    <w:rsid w:val="007E3537"/>
    <w:rsid w:val="008011B4"/>
    <w:rsid w:val="008134B7"/>
    <w:rsid w:val="00815C54"/>
    <w:rsid w:val="00834E58"/>
    <w:rsid w:val="00866156"/>
    <w:rsid w:val="00866D71"/>
    <w:rsid w:val="00876103"/>
    <w:rsid w:val="008916B6"/>
    <w:rsid w:val="008A077C"/>
    <w:rsid w:val="008A13A7"/>
    <w:rsid w:val="008C1141"/>
    <w:rsid w:val="008D202B"/>
    <w:rsid w:val="008E10EB"/>
    <w:rsid w:val="008E3A1D"/>
    <w:rsid w:val="008F719E"/>
    <w:rsid w:val="0090075F"/>
    <w:rsid w:val="00902857"/>
    <w:rsid w:val="00913796"/>
    <w:rsid w:val="00937E9C"/>
    <w:rsid w:val="009453C0"/>
    <w:rsid w:val="00952CC9"/>
    <w:rsid w:val="00960829"/>
    <w:rsid w:val="009763C8"/>
    <w:rsid w:val="00981F69"/>
    <w:rsid w:val="009A05FA"/>
    <w:rsid w:val="009A0BF6"/>
    <w:rsid w:val="009E31D4"/>
    <w:rsid w:val="009F210A"/>
    <w:rsid w:val="009F73B9"/>
    <w:rsid w:val="00A00AD8"/>
    <w:rsid w:val="00A07A18"/>
    <w:rsid w:val="00A11F6E"/>
    <w:rsid w:val="00A43071"/>
    <w:rsid w:val="00A63E4E"/>
    <w:rsid w:val="00A8131A"/>
    <w:rsid w:val="00AA1470"/>
    <w:rsid w:val="00AA5BAE"/>
    <w:rsid w:val="00AA6461"/>
    <w:rsid w:val="00AB27F2"/>
    <w:rsid w:val="00AC73B7"/>
    <w:rsid w:val="00AE0CA1"/>
    <w:rsid w:val="00AE24D9"/>
    <w:rsid w:val="00AE52C8"/>
    <w:rsid w:val="00AE6941"/>
    <w:rsid w:val="00AF25DB"/>
    <w:rsid w:val="00AF368B"/>
    <w:rsid w:val="00AF3E14"/>
    <w:rsid w:val="00B33788"/>
    <w:rsid w:val="00B34347"/>
    <w:rsid w:val="00B35B9E"/>
    <w:rsid w:val="00B44B1E"/>
    <w:rsid w:val="00B63849"/>
    <w:rsid w:val="00B639DC"/>
    <w:rsid w:val="00B769EE"/>
    <w:rsid w:val="00BB18AC"/>
    <w:rsid w:val="00BF2FEF"/>
    <w:rsid w:val="00C10EEA"/>
    <w:rsid w:val="00C139AC"/>
    <w:rsid w:val="00C35B6E"/>
    <w:rsid w:val="00C41AC6"/>
    <w:rsid w:val="00C57E43"/>
    <w:rsid w:val="00C57FA0"/>
    <w:rsid w:val="00C72B59"/>
    <w:rsid w:val="00C73244"/>
    <w:rsid w:val="00CB2038"/>
    <w:rsid w:val="00CC534A"/>
    <w:rsid w:val="00CC708F"/>
    <w:rsid w:val="00CC75DB"/>
    <w:rsid w:val="00CF260D"/>
    <w:rsid w:val="00D03270"/>
    <w:rsid w:val="00D33143"/>
    <w:rsid w:val="00D36C2D"/>
    <w:rsid w:val="00D5282F"/>
    <w:rsid w:val="00D52EB6"/>
    <w:rsid w:val="00D56207"/>
    <w:rsid w:val="00D6343C"/>
    <w:rsid w:val="00D7603C"/>
    <w:rsid w:val="00D765AF"/>
    <w:rsid w:val="00D77874"/>
    <w:rsid w:val="00D819C3"/>
    <w:rsid w:val="00D83105"/>
    <w:rsid w:val="00D84212"/>
    <w:rsid w:val="00D9644F"/>
    <w:rsid w:val="00DA756B"/>
    <w:rsid w:val="00DC6E57"/>
    <w:rsid w:val="00DD4208"/>
    <w:rsid w:val="00DF33B6"/>
    <w:rsid w:val="00DF7E1E"/>
    <w:rsid w:val="00E00A99"/>
    <w:rsid w:val="00E024B2"/>
    <w:rsid w:val="00E1774E"/>
    <w:rsid w:val="00E1798F"/>
    <w:rsid w:val="00E2477B"/>
    <w:rsid w:val="00E26F32"/>
    <w:rsid w:val="00E32A55"/>
    <w:rsid w:val="00E4366A"/>
    <w:rsid w:val="00E67A95"/>
    <w:rsid w:val="00E90212"/>
    <w:rsid w:val="00EA2B92"/>
    <w:rsid w:val="00EA35AC"/>
    <w:rsid w:val="00EC0D95"/>
    <w:rsid w:val="00F00796"/>
    <w:rsid w:val="00F21BDB"/>
    <w:rsid w:val="00F23716"/>
    <w:rsid w:val="00F543A6"/>
    <w:rsid w:val="00F5457E"/>
    <w:rsid w:val="00F563C3"/>
    <w:rsid w:val="00F83B6F"/>
    <w:rsid w:val="00FA1389"/>
    <w:rsid w:val="00FA3FF7"/>
    <w:rsid w:val="00FB0683"/>
    <w:rsid w:val="00FB30B8"/>
    <w:rsid w:val="00FB6361"/>
    <w:rsid w:val="00FC1122"/>
    <w:rsid w:val="00FC7798"/>
    <w:rsid w:val="00FD2A8A"/>
    <w:rsid w:val="00FD3C22"/>
    <w:rsid w:val="00FE2116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hrungta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1E3357"/>
    <w:rsid w:val="003417EC"/>
    <w:rsid w:val="00343C1E"/>
    <w:rsid w:val="004F36E2"/>
    <w:rsid w:val="005D5E5B"/>
    <w:rsid w:val="005F52B6"/>
    <w:rsid w:val="006A338E"/>
    <w:rsid w:val="007B49FA"/>
    <w:rsid w:val="007E15B5"/>
    <w:rsid w:val="008F647F"/>
    <w:rsid w:val="009D4C1F"/>
    <w:rsid w:val="00C807C8"/>
    <w:rsid w:val="00D4351E"/>
    <w:rsid w:val="00DF1242"/>
    <w:rsid w:val="00E73830"/>
    <w:rsid w:val="00E84697"/>
    <w:rsid w:val="00EE4E61"/>
    <w:rsid w:val="00F6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1242</TotalTime>
  <Pages>2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192</cp:revision>
  <cp:lastPrinted>2018-08-20T18:05:00Z</cp:lastPrinted>
  <dcterms:created xsi:type="dcterms:W3CDTF">2018-08-16T22:53:00Z</dcterms:created>
  <dcterms:modified xsi:type="dcterms:W3CDTF">2019-01-18T22:45:00Z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