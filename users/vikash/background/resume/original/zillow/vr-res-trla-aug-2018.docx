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09FA65E8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 xml:space="preserve">, </w:t>
            </w:r>
            <w:hyperlink r:id="rId7" w:history="1">
              <w:r w:rsidR="00616F90" w:rsidRPr="00A25730">
                <w:rPr>
                  <w:rStyle w:val="Hyperlink"/>
                  <w:rFonts w:ascii="Arial" w:hAnsi="Arial" w:cs="Arial"/>
                </w:rPr>
                <w:t>vkr.job@gmail.com</w:t>
              </w:r>
            </w:hyperlink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348B6E37" w:rsidR="000B0E75" w:rsidRDefault="00AF3E14" w:rsidP="00AF3E14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335A92">
        <w:rPr>
          <w:rFonts w:ascii="Arial" w:hAnsi="Arial" w:cs="Arial"/>
        </w:rPr>
        <w:t>Entrepreneurial Product Manager</w:t>
      </w:r>
      <w:r w:rsidR="00FE2116" w:rsidRPr="00335A92">
        <w:rPr>
          <w:rFonts w:ascii="Arial" w:hAnsi="Arial" w:cs="Arial"/>
        </w:rPr>
        <w:t xml:space="preserve">, </w:t>
      </w:r>
      <w:r w:rsidR="000B0E75" w:rsidRPr="00335A92">
        <w:rPr>
          <w:rFonts w:ascii="Arial" w:hAnsi="Arial" w:cs="Arial"/>
        </w:rPr>
        <w:t>with technical background</w:t>
      </w:r>
      <w:r w:rsidR="00270211" w:rsidRPr="00335A92">
        <w:rPr>
          <w:rFonts w:ascii="Arial" w:hAnsi="Arial" w:cs="Arial"/>
        </w:rPr>
        <w:t xml:space="preserve">. </w:t>
      </w:r>
      <w:r w:rsidR="009F210A" w:rsidRPr="00335A92">
        <w:rPr>
          <w:rFonts w:ascii="Arial" w:hAnsi="Arial" w:cs="Arial"/>
        </w:rPr>
        <w:t>Experience</w:t>
      </w:r>
      <w:r w:rsidR="00FE2116" w:rsidRPr="00335A92">
        <w:rPr>
          <w:rFonts w:ascii="Arial" w:hAnsi="Arial" w:cs="Arial"/>
        </w:rPr>
        <w:t>d</w:t>
      </w:r>
      <w:r w:rsidR="009F210A" w:rsidRPr="00335A92">
        <w:rPr>
          <w:rFonts w:ascii="Arial" w:hAnsi="Arial" w:cs="Arial"/>
        </w:rPr>
        <w:t xml:space="preserve"> in building </w:t>
      </w:r>
      <w:r w:rsidR="00FE2116" w:rsidRPr="00335A92">
        <w:rPr>
          <w:rFonts w:ascii="Arial" w:hAnsi="Arial" w:cs="Arial"/>
        </w:rPr>
        <w:t xml:space="preserve">products </w:t>
      </w:r>
      <w:r w:rsidR="000B0E75" w:rsidRPr="00335A92">
        <w:rPr>
          <w:rFonts w:ascii="Arial" w:hAnsi="Arial" w:cs="Arial"/>
        </w:rPr>
        <w:t>from ground up</w:t>
      </w:r>
      <w:r w:rsidR="009F210A" w:rsidRPr="00335A92">
        <w:rPr>
          <w:rFonts w:ascii="Arial" w:hAnsi="Arial" w:cs="Arial"/>
        </w:rPr>
        <w:t xml:space="preserve"> </w:t>
      </w:r>
      <w:r w:rsidR="00270211" w:rsidRPr="00335A92">
        <w:rPr>
          <w:rFonts w:ascii="Arial" w:hAnsi="Arial" w:cs="Arial"/>
        </w:rPr>
        <w:t>for</w:t>
      </w:r>
      <w:r w:rsidR="000B0E75" w:rsidRPr="00335A92">
        <w:rPr>
          <w:rFonts w:ascii="Arial" w:hAnsi="Arial" w:cs="Arial"/>
        </w:rPr>
        <w:t xml:space="preserve"> </w:t>
      </w:r>
      <w:r w:rsidR="00FE2116" w:rsidRPr="00335A92">
        <w:rPr>
          <w:rFonts w:ascii="Arial" w:hAnsi="Arial" w:cs="Arial"/>
        </w:rPr>
        <w:t xml:space="preserve">startups </w:t>
      </w:r>
      <w:r w:rsidR="00B639DC" w:rsidRPr="00335A92">
        <w:rPr>
          <w:rFonts w:ascii="Arial" w:hAnsi="Arial" w:cs="Arial"/>
        </w:rPr>
        <w:t>&amp;</w:t>
      </w:r>
      <w:r w:rsidR="00FE2116" w:rsidRPr="00335A92">
        <w:rPr>
          <w:rFonts w:ascii="Arial" w:hAnsi="Arial" w:cs="Arial"/>
        </w:rPr>
        <w:t xml:space="preserve"> </w:t>
      </w:r>
      <w:r w:rsidR="000B0E75" w:rsidRPr="00335A92">
        <w:rPr>
          <w:rFonts w:ascii="Arial" w:hAnsi="Arial" w:cs="Arial"/>
        </w:rPr>
        <w:t>fortune 500 companies</w:t>
      </w:r>
      <w:r w:rsidR="004E45B6" w:rsidRPr="00335A92">
        <w:rPr>
          <w:rFonts w:ascii="Arial" w:hAnsi="Arial" w:cs="Arial"/>
        </w:rPr>
        <w:t xml:space="preserve"> </w:t>
      </w:r>
    </w:p>
    <w:p w14:paraId="5F248677" w14:textId="77777777" w:rsidR="00D9644F" w:rsidRDefault="00BB18AC" w:rsidP="00AF3E14">
      <w:p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Deep interest in real-estate, owns multiple investment properties in various </w:t>
      </w:r>
      <w:r w:rsidR="003420B2">
        <w:rPr>
          <w:rFonts w:ascii="Arial" w:hAnsi="Arial" w:cs="Arial"/>
        </w:rPr>
        <w:t xml:space="preserve">locations </w:t>
      </w:r>
      <w:r>
        <w:rPr>
          <w:rFonts w:ascii="Arial" w:hAnsi="Arial" w:cs="Arial"/>
        </w:rPr>
        <w:t xml:space="preserve">across USA &amp; Internationally, </w:t>
      </w:r>
    </w:p>
    <w:p w14:paraId="07E807FF" w14:textId="3DA63FAF" w:rsidR="00D9644F" w:rsidRDefault="00D9644F" w:rsidP="00D9644F">
      <w:pPr>
        <w:pStyle w:val="ListParagraph"/>
        <w:numPr>
          <w:ilvl w:val="0"/>
          <w:numId w:val="29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BB18AC" w:rsidRPr="00D9644F">
        <w:rPr>
          <w:rFonts w:ascii="Arial" w:hAnsi="Arial" w:cs="Arial"/>
        </w:rPr>
        <w:t xml:space="preserve">isited over 1500 </w:t>
      </w:r>
      <w:r w:rsidR="003420B2" w:rsidRPr="00D9644F">
        <w:rPr>
          <w:rFonts w:ascii="Arial" w:hAnsi="Arial" w:cs="Arial"/>
        </w:rPr>
        <w:t>homes</w:t>
      </w:r>
      <w:r w:rsidR="00BB18AC" w:rsidRPr="00D9644F">
        <w:rPr>
          <w:rFonts w:ascii="Arial" w:hAnsi="Arial" w:cs="Arial"/>
        </w:rPr>
        <w:t xml:space="preserve"> to evaluate as primary home buyer &amp; investor</w:t>
      </w:r>
      <w:r w:rsidR="003420B2" w:rsidRPr="00D9644F">
        <w:rPr>
          <w:rFonts w:ascii="Arial" w:hAnsi="Arial" w:cs="Arial"/>
        </w:rPr>
        <w:t>, evaluated over 10k deals</w:t>
      </w:r>
      <w:r w:rsidR="00BB18AC" w:rsidRPr="00D9644F">
        <w:rPr>
          <w:rFonts w:ascii="Arial" w:hAnsi="Arial" w:cs="Arial"/>
        </w:rPr>
        <w:t xml:space="preserve">. </w:t>
      </w:r>
    </w:p>
    <w:p w14:paraId="6C50197A" w14:textId="3E2D6B34" w:rsidR="00D9644F" w:rsidRDefault="00BB18AC" w:rsidP="00D9644F">
      <w:pPr>
        <w:pStyle w:val="ListParagraph"/>
        <w:numPr>
          <w:ilvl w:val="0"/>
          <w:numId w:val="29"/>
        </w:numPr>
        <w:spacing w:before="120"/>
        <w:rPr>
          <w:rFonts w:ascii="Arial" w:hAnsi="Arial" w:cs="Arial"/>
        </w:rPr>
      </w:pPr>
      <w:r w:rsidRPr="00D9644F">
        <w:rPr>
          <w:rFonts w:ascii="Arial" w:hAnsi="Arial" w:cs="Arial"/>
        </w:rPr>
        <w:t>Managed multiple rental properties</w:t>
      </w:r>
      <w:r w:rsidR="00D9644F">
        <w:rPr>
          <w:rFonts w:ascii="Arial" w:hAnsi="Arial" w:cs="Arial"/>
        </w:rPr>
        <w:t xml:space="preserve"> as well as worked with property manager to manage them</w:t>
      </w:r>
      <w:r w:rsidRPr="00D9644F">
        <w:rPr>
          <w:rFonts w:ascii="Arial" w:hAnsi="Arial" w:cs="Arial"/>
        </w:rPr>
        <w:t xml:space="preserve"> </w:t>
      </w:r>
    </w:p>
    <w:p w14:paraId="33AA62F9" w14:textId="77777777" w:rsidR="00D9644F" w:rsidRDefault="00BB18AC" w:rsidP="00D9644F">
      <w:pPr>
        <w:pStyle w:val="ListParagraph"/>
        <w:numPr>
          <w:ilvl w:val="0"/>
          <w:numId w:val="29"/>
        </w:numPr>
        <w:spacing w:before="120"/>
        <w:rPr>
          <w:rFonts w:ascii="Arial" w:hAnsi="Arial" w:cs="Arial"/>
        </w:rPr>
      </w:pPr>
      <w:r w:rsidRPr="00D9644F">
        <w:rPr>
          <w:rFonts w:ascii="Arial" w:hAnsi="Arial" w:cs="Arial"/>
        </w:rPr>
        <w:t>Evaluated small residential, short term rentals, multifamily to large apartments</w:t>
      </w:r>
    </w:p>
    <w:p w14:paraId="56517E91" w14:textId="77777777" w:rsidR="00D9644F" w:rsidRDefault="00BB18AC" w:rsidP="00D9644F">
      <w:pPr>
        <w:pStyle w:val="ListParagraph"/>
        <w:numPr>
          <w:ilvl w:val="0"/>
          <w:numId w:val="29"/>
        </w:numPr>
        <w:spacing w:before="120"/>
        <w:rPr>
          <w:rFonts w:ascii="Arial" w:hAnsi="Arial" w:cs="Arial"/>
        </w:rPr>
      </w:pPr>
      <w:r w:rsidRPr="00D9644F">
        <w:rPr>
          <w:rFonts w:ascii="Arial" w:hAnsi="Arial" w:cs="Arial"/>
        </w:rPr>
        <w:t xml:space="preserve">Familiar </w:t>
      </w:r>
      <w:r w:rsidR="003420B2" w:rsidRPr="00D9644F">
        <w:rPr>
          <w:rFonts w:ascii="Arial" w:hAnsi="Arial" w:cs="Arial"/>
        </w:rPr>
        <w:t xml:space="preserve">with </w:t>
      </w:r>
      <w:r w:rsidRPr="00D9644F">
        <w:rPr>
          <w:rFonts w:ascii="Arial" w:hAnsi="Arial" w:cs="Arial"/>
        </w:rPr>
        <w:t xml:space="preserve">various funding structure including cash buy, residential mortgage, hard money to syndications. </w:t>
      </w:r>
    </w:p>
    <w:p w14:paraId="0D818AE9" w14:textId="77777777" w:rsidR="00D9644F" w:rsidRDefault="003420B2" w:rsidP="00D9644F">
      <w:pPr>
        <w:pStyle w:val="ListParagraph"/>
        <w:numPr>
          <w:ilvl w:val="0"/>
          <w:numId w:val="29"/>
        </w:numPr>
        <w:spacing w:before="120"/>
        <w:rPr>
          <w:rFonts w:ascii="Arial" w:hAnsi="Arial" w:cs="Arial"/>
        </w:rPr>
      </w:pPr>
      <w:r w:rsidRPr="00D9644F">
        <w:rPr>
          <w:rFonts w:ascii="Arial" w:hAnsi="Arial" w:cs="Arial"/>
        </w:rPr>
        <w:t xml:space="preserve">Taken multiple courses/seminars for advance analysis of real estate. </w:t>
      </w:r>
    </w:p>
    <w:p w14:paraId="640FF697" w14:textId="0F716D7A" w:rsidR="00BB18AC" w:rsidRPr="00D9644F" w:rsidRDefault="003420B2" w:rsidP="00D9644F">
      <w:pPr>
        <w:pStyle w:val="ListParagraph"/>
        <w:numPr>
          <w:ilvl w:val="0"/>
          <w:numId w:val="29"/>
        </w:numPr>
        <w:spacing w:before="120"/>
        <w:rPr>
          <w:rFonts w:ascii="Arial" w:hAnsi="Arial" w:cs="Arial"/>
        </w:rPr>
      </w:pPr>
      <w:r w:rsidRPr="00D9644F">
        <w:rPr>
          <w:rFonts w:ascii="Arial" w:hAnsi="Arial" w:cs="Arial"/>
        </w:rPr>
        <w:t xml:space="preserve">Avid user of various real estate sites including Zillow, Redfin, Cozy, </w:t>
      </w:r>
      <w:proofErr w:type="spellStart"/>
      <w:r w:rsidR="00D9644F">
        <w:rPr>
          <w:rFonts w:ascii="Arial" w:hAnsi="Arial" w:cs="Arial"/>
        </w:rPr>
        <w:t>L</w:t>
      </w:r>
      <w:r w:rsidRPr="00D9644F">
        <w:rPr>
          <w:rFonts w:ascii="Arial" w:hAnsi="Arial" w:cs="Arial"/>
        </w:rPr>
        <w:t>oopnet</w:t>
      </w:r>
      <w:proofErr w:type="spellEnd"/>
      <w:r w:rsidR="00D9644F">
        <w:rPr>
          <w:rFonts w:ascii="Arial" w:hAnsi="Arial" w:cs="Arial"/>
        </w:rPr>
        <w:t>, Ten-X</w:t>
      </w:r>
      <w:r w:rsidRPr="00D9644F">
        <w:rPr>
          <w:rFonts w:ascii="Arial" w:hAnsi="Arial" w:cs="Arial"/>
        </w:rPr>
        <w:t xml:space="preserve"> etc. 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3F44D7EB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&amp;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3B0F" w:rsidRPr="00335A92">
        <w:rPr>
          <w:rFonts w:ascii="Arial" w:hAnsi="Arial" w:cs="Arial"/>
          <w:b/>
        </w:rPr>
        <w:t xml:space="preserve">, </w:t>
      </w:r>
      <w:r w:rsidR="00E32A55" w:rsidRPr="00335A92">
        <w:rPr>
          <w:rFonts w:ascii="Arial" w:hAnsi="Arial" w:cs="Arial"/>
          <w:b/>
        </w:rPr>
        <w:t>Praxis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6270CF" w:rsidRPr="00335A92">
        <w:rPr>
          <w:rFonts w:ascii="Arial" w:hAnsi="Arial" w:cs="Arial"/>
          <w:b/>
        </w:rPr>
        <w:t>Present</w:t>
      </w:r>
    </w:p>
    <w:p w14:paraId="35D97314" w14:textId="7B9C3935" w:rsidR="00952CC9" w:rsidRPr="00335A92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SAAS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 xml:space="preserve">, </w:t>
      </w:r>
      <w:proofErr w:type="spellStart"/>
      <w:r w:rsidR="00066305" w:rsidRPr="00335A92">
        <w:rPr>
          <w:rFonts w:ascii="Arial" w:hAnsi="Arial" w:cs="Arial"/>
        </w:rPr>
        <w:t>leadgen</w:t>
      </w:r>
      <w:proofErr w:type="spellEnd"/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7016FDF4" w:rsidR="00063E8E" w:rsidRDefault="00D6343C" w:rsidP="00E2477B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Architected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6DE901F3" w:rsidR="00866D71" w:rsidRPr="00335A92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255501">
        <w:rPr>
          <w:rFonts w:ascii="Arial" w:hAnsi="Arial" w:cs="Arial"/>
        </w:rPr>
        <w:t>engine</w:t>
      </w:r>
      <w:bookmarkStart w:id="0" w:name="_GoBack"/>
      <w:bookmarkEnd w:id="0"/>
      <w:r w:rsidR="00C139AC">
        <w:rPr>
          <w:rFonts w:ascii="Arial" w:hAnsi="Arial" w:cs="Arial"/>
        </w:rPr>
        <w:t xml:space="preserve"> to increase satisfaction on both ends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335A92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Sr. Product Manage</w:t>
      </w:r>
      <w:r w:rsidR="00BF2FEF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>, Infinera</w:t>
      </w:r>
      <w:r w:rsidR="002D3A8B" w:rsidRPr="00335A92">
        <w:rPr>
          <w:rFonts w:ascii="Arial" w:hAnsi="Arial" w:cs="Arial"/>
          <w:b/>
        </w:rPr>
        <w:t xml:space="preserve"> </w:t>
      </w:r>
      <w:r w:rsidR="002D3A8B" w:rsidRPr="00335A92">
        <w:rPr>
          <w:rFonts w:ascii="Arial" w:hAnsi="Arial" w:cs="Arial"/>
          <w:sz w:val="22"/>
        </w:rPr>
        <w:t>(</w:t>
      </w:r>
      <w:r w:rsidR="004F51F7" w:rsidRPr="00335A92">
        <w:rPr>
          <w:rFonts w:ascii="Arial" w:hAnsi="Arial" w:cs="Arial"/>
          <w:sz w:val="22"/>
        </w:rPr>
        <w:t>prev</w:t>
      </w:r>
      <w:r w:rsidR="008011B4" w:rsidRPr="00335A92">
        <w:rPr>
          <w:rFonts w:ascii="Arial" w:hAnsi="Arial" w:cs="Arial"/>
          <w:sz w:val="22"/>
        </w:rPr>
        <w:t>.</w:t>
      </w:r>
      <w:r w:rsidR="004F51F7" w:rsidRPr="00335A92">
        <w:rPr>
          <w:rFonts w:ascii="Arial" w:hAnsi="Arial" w:cs="Arial"/>
          <w:sz w:val="22"/>
        </w:rPr>
        <w:t xml:space="preserve"> </w:t>
      </w:r>
      <w:r w:rsidR="002D3A8B" w:rsidRPr="00335A92">
        <w:rPr>
          <w:rFonts w:ascii="Arial" w:hAnsi="Arial" w:cs="Arial"/>
          <w:sz w:val="22"/>
        </w:rPr>
        <w:t xml:space="preserve">Product </w:t>
      </w:r>
      <w:r w:rsidR="00866156" w:rsidRPr="00335A92">
        <w:rPr>
          <w:rFonts w:ascii="Arial" w:hAnsi="Arial" w:cs="Arial"/>
          <w:sz w:val="22"/>
        </w:rPr>
        <w:t>engineering; Marketing</w:t>
      </w:r>
      <w:r w:rsidR="002D3A8B" w:rsidRPr="00335A92">
        <w:rPr>
          <w:rFonts w:ascii="Arial" w:hAnsi="Arial" w:cs="Arial"/>
          <w:sz w:val="22"/>
        </w:rPr>
        <w:t>; Strategy)</w:t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2009</w:t>
      </w:r>
      <w:r w:rsidRPr="00335A92">
        <w:rPr>
          <w:rFonts w:ascii="Arial" w:hAnsi="Arial" w:cs="Arial"/>
          <w:b/>
        </w:rPr>
        <w:t xml:space="preserve"> - </w:t>
      </w:r>
      <w:r w:rsidR="00F21BDB" w:rsidRPr="00335A92">
        <w:rPr>
          <w:rFonts w:ascii="Arial" w:hAnsi="Arial" w:cs="Arial"/>
          <w:b/>
        </w:rPr>
        <w:t>Present</w:t>
      </w:r>
    </w:p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335A92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>marketing to define &amp; execute GTM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2B1D4674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77777777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16177362" w:rsidR="00F23716" w:rsidRPr="00F5457E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members</w:t>
      </w:r>
      <w:r w:rsidR="001555C6" w:rsidRPr="00F5457E">
        <w:rPr>
          <w:rFonts w:ascii="Arial" w:hAnsi="Arial" w:cs="Arial"/>
        </w:rPr>
        <w:t xml:space="preserve"> 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2F5D56D9" w14:textId="77777777" w:rsidR="00FE2116" w:rsidRPr="00335A92" w:rsidRDefault="00981F69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335A92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sectPr w:rsidR="00FE2116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F26CAC" w14:textId="77777777" w:rsidR="00981F69" w:rsidRDefault="00981F69">
      <w:pPr>
        <w:spacing w:after="0"/>
      </w:pPr>
      <w:r>
        <w:separator/>
      </w:r>
    </w:p>
  </w:endnote>
  <w:endnote w:type="continuationSeparator" w:id="0">
    <w:p w14:paraId="30E9055D" w14:textId="77777777" w:rsidR="00981F69" w:rsidRDefault="00981F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C0AA3" w14:textId="77777777" w:rsidR="00981F69" w:rsidRDefault="00981F69">
      <w:pPr>
        <w:spacing w:after="0"/>
      </w:pPr>
      <w:r>
        <w:separator/>
      </w:r>
    </w:p>
  </w:footnote>
  <w:footnote w:type="continuationSeparator" w:id="0">
    <w:p w14:paraId="6AA6EBF3" w14:textId="77777777" w:rsidR="00981F69" w:rsidRDefault="00981F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0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6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0"/>
  </w:num>
  <w:num w:numId="20">
    <w:abstractNumId w:val="11"/>
  </w:num>
  <w:num w:numId="21">
    <w:abstractNumId w:val="14"/>
  </w:num>
  <w:num w:numId="22">
    <w:abstractNumId w:val="15"/>
  </w:num>
  <w:num w:numId="23">
    <w:abstractNumId w:val="21"/>
  </w:num>
  <w:num w:numId="24">
    <w:abstractNumId w:val="10"/>
  </w:num>
  <w:num w:numId="25">
    <w:abstractNumId w:val="19"/>
  </w:num>
  <w:num w:numId="26">
    <w:abstractNumId w:val="18"/>
  </w:num>
  <w:num w:numId="27">
    <w:abstractNumId w:val="17"/>
  </w:num>
  <w:num w:numId="28">
    <w:abstractNumId w:val="13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2480A"/>
    <w:rsid w:val="001555C6"/>
    <w:rsid w:val="00173685"/>
    <w:rsid w:val="00186B08"/>
    <w:rsid w:val="00187CA2"/>
    <w:rsid w:val="001A052A"/>
    <w:rsid w:val="001A3B0F"/>
    <w:rsid w:val="001C60BB"/>
    <w:rsid w:val="001C742D"/>
    <w:rsid w:val="001D78D4"/>
    <w:rsid w:val="001F7EC9"/>
    <w:rsid w:val="00222376"/>
    <w:rsid w:val="002321D4"/>
    <w:rsid w:val="00243A21"/>
    <w:rsid w:val="0025550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35A92"/>
    <w:rsid w:val="003420B2"/>
    <w:rsid w:val="00353D9D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66D71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A11F6E"/>
    <w:rsid w:val="00A63E4E"/>
    <w:rsid w:val="00A8131A"/>
    <w:rsid w:val="00AA1470"/>
    <w:rsid w:val="00AA5BAE"/>
    <w:rsid w:val="00AA6461"/>
    <w:rsid w:val="00AC73B7"/>
    <w:rsid w:val="00AE24D9"/>
    <w:rsid w:val="00AE6941"/>
    <w:rsid w:val="00AF25DB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B18AC"/>
    <w:rsid w:val="00BF2FEF"/>
    <w:rsid w:val="00C10EEA"/>
    <w:rsid w:val="00C139AC"/>
    <w:rsid w:val="00C41AC6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9644F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5457E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kr.job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6A338E"/>
    <w:rsid w:val="007B49FA"/>
    <w:rsid w:val="007E15B5"/>
    <w:rsid w:val="008F647F"/>
    <w:rsid w:val="009D4C1F"/>
    <w:rsid w:val="00C807C8"/>
    <w:rsid w:val="00D435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1092</TotalTime>
  <Pages>2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159</cp:revision>
  <cp:lastPrinted>2018-08-20T18:05:00Z</cp:lastPrinted>
  <dcterms:created xsi:type="dcterms:W3CDTF">2018-08-16T22:53:00Z</dcterms:created>
  <dcterms:modified xsi:type="dcterms:W3CDTF">2018-09-07T17:24:00Z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